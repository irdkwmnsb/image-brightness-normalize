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828DB" w14:paraId="6B1BE833" w14:textId="77777777" w:rsidTr="00317FCA">
        <w:trPr>
          <w:trHeight w:val="4101"/>
        </w:trPr>
        <w:tc>
          <w:tcPr>
            <w:tcW w:w="9016" w:type="dxa"/>
          </w:tcPr>
          <w:p w14:paraId="3E9021C5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468D8BF6">
              <w:rPr>
                <w:rFonts w:eastAsia="Times New Roman" w:cs="Times New Roman"/>
                <w:caps/>
                <w:color w:val="000000" w:themeColor="text1"/>
                <w:sz w:val="24"/>
                <w:szCs w:val="24"/>
              </w:rPr>
              <w:t>САНКТ-ПЕТЕРБУРГСКИЙ НАЦИОНАЛЬНЫЙ ИССЛЕДОВАТЕЛЬСКИЙ УНИВЕРСИТЕТ ИТМО</w:t>
            </w:r>
          </w:p>
          <w:p w14:paraId="3A6C62ED" w14:textId="77777777" w:rsidR="007828DB" w:rsidRPr="00317FCA" w:rsidRDefault="007828DB" w:rsidP="00317FCA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</w:rPr>
            </w:pPr>
            <w:r w:rsidRPr="468D8BF6">
              <w:rPr>
                <w:rFonts w:eastAsia="Times New Roman" w:cs="Times New Roman"/>
                <w:color w:val="000000" w:themeColor="text1"/>
                <w:sz w:val="24"/>
                <w:szCs w:val="24"/>
              </w:rPr>
              <w:t xml:space="preserve"> Дисциплина: Архитектура ЭВМ</w:t>
            </w:r>
          </w:p>
        </w:tc>
      </w:tr>
      <w:tr w:rsidR="007828DB" w14:paraId="58FA9E25" w14:textId="77777777" w:rsidTr="00317FCA">
        <w:trPr>
          <w:trHeight w:val="4519"/>
        </w:trPr>
        <w:tc>
          <w:tcPr>
            <w:tcW w:w="9016" w:type="dxa"/>
            <w:vAlign w:val="center"/>
          </w:tcPr>
          <w:p w14:paraId="28A7DF05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</w:rPr>
            </w:pPr>
            <w:r w:rsidRPr="468D8BF6">
              <w:rPr>
                <w:rFonts w:eastAsia="Times New Roman" w:cs="Times New Roman"/>
                <w:color w:val="000000" w:themeColor="text1"/>
                <w:sz w:val="32"/>
                <w:szCs w:val="32"/>
              </w:rPr>
              <w:t>Отчет</w:t>
            </w:r>
          </w:p>
          <w:p w14:paraId="4B238B46" w14:textId="77777777" w:rsidR="007828DB" w:rsidRPr="009D5451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по домашней работе №</w:t>
            </w:r>
            <w:r w:rsidR="00A552DE" w:rsidRPr="009D5451">
              <w:rPr>
                <w:rFonts w:eastAsia="Times New Roman" w:cs="Times New Roman"/>
                <w:color w:val="000000" w:themeColor="text1"/>
                <w:szCs w:val="28"/>
              </w:rPr>
              <w:t>5</w:t>
            </w:r>
          </w:p>
          <w:p w14:paraId="2DA2C8B5" w14:textId="77777777" w:rsidR="007828DB" w:rsidRPr="007828DB" w:rsidRDefault="00317FCA" w:rsidP="007828DB">
            <w:pPr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b/>
                <w:bCs/>
                <w:color w:val="000000" w:themeColor="text1"/>
                <w:szCs w:val="28"/>
              </w:rPr>
              <w:t>«</w:t>
            </w:r>
            <w:r w:rsidR="00A552DE">
              <w:rPr>
                <w:rFonts w:eastAsia="Times New Roman" w:cs="Times New Roman"/>
                <w:b/>
                <w:bCs/>
                <w:color w:val="000000" w:themeColor="text1"/>
                <w:szCs w:val="28"/>
                <w:lang w:val="en-US"/>
              </w:rPr>
              <w:t>OpenMP</w:t>
            </w:r>
            <w:r w:rsidRPr="468D8BF6">
              <w:rPr>
                <w:rFonts w:eastAsia="Times New Roman" w:cs="Times New Roman"/>
                <w:b/>
                <w:bCs/>
                <w:color w:val="000000" w:themeColor="text1"/>
                <w:szCs w:val="28"/>
              </w:rPr>
              <w:t>»</w:t>
            </w:r>
          </w:p>
        </w:tc>
      </w:tr>
      <w:tr w:rsidR="007828DB" w14:paraId="19E2BA3F" w14:textId="77777777" w:rsidTr="00317FCA">
        <w:trPr>
          <w:trHeight w:val="4364"/>
        </w:trPr>
        <w:tc>
          <w:tcPr>
            <w:tcW w:w="9016" w:type="dxa"/>
          </w:tcPr>
          <w:p w14:paraId="2191DBD7" w14:textId="77777777" w:rsidR="007828DB" w:rsidRDefault="007828DB" w:rsidP="007828DB">
            <w:pPr>
              <w:spacing w:line="312" w:lineRule="auto"/>
              <w:ind w:firstLine="709"/>
              <w:jc w:val="right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 xml:space="preserve">Выполнил(а): </w:t>
            </w:r>
            <w:r w:rsidR="00A552DE">
              <w:rPr>
                <w:rFonts w:eastAsia="Times New Roman" w:cs="Times New Roman"/>
                <w:color w:val="000000" w:themeColor="text1"/>
                <w:szCs w:val="28"/>
              </w:rPr>
              <w:t>Альжанов Максим Булатович</w:t>
            </w:r>
          </w:p>
          <w:p w14:paraId="73AB9E3F" w14:textId="77777777" w:rsidR="007828DB" w:rsidRPr="007828DB" w:rsidRDefault="007828DB" w:rsidP="007828DB">
            <w:pPr>
              <w:spacing w:line="312" w:lineRule="auto"/>
              <w:ind w:firstLine="709"/>
              <w:jc w:val="right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 xml:space="preserve">студ. гр. </w:t>
            </w:r>
            <w:r w:rsidRPr="00BA31DF">
              <w:rPr>
                <w:rFonts w:eastAsia="Times New Roman" w:cs="Times New Roman"/>
                <w:color w:val="000000" w:themeColor="text1"/>
                <w:szCs w:val="28"/>
              </w:rPr>
              <w:t>M313</w:t>
            </w:r>
            <w:r w:rsidR="00A552DE">
              <w:rPr>
                <w:rFonts w:eastAsia="Times New Roman" w:cs="Times New Roman"/>
                <w:color w:val="000000" w:themeColor="text1"/>
                <w:szCs w:val="28"/>
              </w:rPr>
              <w:t>9</w:t>
            </w:r>
          </w:p>
        </w:tc>
      </w:tr>
      <w:tr w:rsidR="007828DB" w14:paraId="52629CC4" w14:textId="77777777" w:rsidTr="00317FCA">
        <w:trPr>
          <w:trHeight w:val="706"/>
        </w:trPr>
        <w:tc>
          <w:tcPr>
            <w:tcW w:w="9016" w:type="dxa"/>
            <w:vAlign w:val="bottom"/>
          </w:tcPr>
          <w:p w14:paraId="2A0FB0F8" w14:textId="77777777" w:rsid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Санкт-Петербург</w:t>
            </w:r>
          </w:p>
          <w:p w14:paraId="3704E8C5" w14:textId="77777777" w:rsidR="007828DB" w:rsidRPr="007828DB" w:rsidRDefault="007828DB" w:rsidP="007828DB">
            <w:pPr>
              <w:spacing w:line="312" w:lineRule="auto"/>
              <w:jc w:val="center"/>
              <w:rPr>
                <w:rFonts w:eastAsia="Times New Roman" w:cs="Times New Roman"/>
                <w:color w:val="000000" w:themeColor="text1"/>
                <w:szCs w:val="28"/>
              </w:rPr>
            </w:pPr>
            <w:r w:rsidRPr="468D8BF6">
              <w:rPr>
                <w:rFonts w:eastAsia="Times New Roman" w:cs="Times New Roman"/>
                <w:color w:val="000000" w:themeColor="text1"/>
                <w:szCs w:val="28"/>
              </w:rPr>
              <w:t>2020</w:t>
            </w:r>
          </w:p>
        </w:tc>
      </w:tr>
    </w:tbl>
    <w:p w14:paraId="2C24E4D2" w14:textId="77777777" w:rsidR="00A552DE" w:rsidRDefault="00A552DE" w:rsidP="00A552DE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lastRenderedPageBreak/>
        <w:t>Цель работы:</w:t>
      </w:r>
      <w:r>
        <w:rPr>
          <w:rFonts w:eastAsia="Times New Roman" w:cs="Times New Roman"/>
          <w:color w:val="000000" w:themeColor="text1"/>
          <w:szCs w:val="28"/>
        </w:rPr>
        <w:t xml:space="preserve"> знакомство со стандартом распараллеливания команд </w:t>
      </w:r>
      <w:r>
        <w:rPr>
          <w:rFonts w:eastAsia="Times New Roman" w:cs="Times New Roman"/>
          <w:color w:val="000000" w:themeColor="text1"/>
          <w:szCs w:val="28"/>
          <w:lang w:val="en-US"/>
        </w:rPr>
        <w:t>OpenMP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1E6B090F" w14:textId="77777777" w:rsidR="00A552DE" w:rsidRPr="00A552DE" w:rsidRDefault="00A552DE" w:rsidP="00A552DE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b/>
          <w:bCs/>
          <w:color w:val="000000" w:themeColor="text1"/>
          <w:szCs w:val="28"/>
        </w:rPr>
        <w:t xml:space="preserve">Инструментарий и требования к работе: </w:t>
      </w:r>
      <w:r>
        <w:rPr>
          <w:rFonts w:eastAsia="Times New Roman" w:cs="Times New Roman"/>
          <w:color w:val="000000" w:themeColor="text1"/>
          <w:szCs w:val="28"/>
        </w:rPr>
        <w:t xml:space="preserve">рекомендуется использовать </w:t>
      </w:r>
      <w:r>
        <w:rPr>
          <w:rFonts w:eastAsia="Times New Roman" w:cs="Times New Roman"/>
          <w:color w:val="000000" w:themeColor="text1"/>
          <w:szCs w:val="28"/>
          <w:lang w:val="en-US"/>
        </w:rPr>
        <w:t>C</w:t>
      </w:r>
      <w:r>
        <w:rPr>
          <w:rFonts w:eastAsia="Times New Roman" w:cs="Times New Roman"/>
          <w:color w:val="000000" w:themeColor="text1"/>
          <w:szCs w:val="28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en-US"/>
        </w:rPr>
        <w:t>C</w:t>
      </w:r>
      <w:r>
        <w:rPr>
          <w:rFonts w:eastAsia="Times New Roman" w:cs="Times New Roman"/>
          <w:color w:val="000000" w:themeColor="text1"/>
          <w:szCs w:val="28"/>
        </w:rPr>
        <w:t xml:space="preserve">++. Возможно использовать </w:t>
      </w:r>
      <w:r>
        <w:rPr>
          <w:rFonts w:eastAsia="Times New Roman" w:cs="Times New Roman"/>
          <w:color w:val="000000" w:themeColor="text1"/>
          <w:szCs w:val="28"/>
          <w:lang w:val="en-US"/>
        </w:rPr>
        <w:t>Python</w:t>
      </w:r>
      <w:r>
        <w:rPr>
          <w:rFonts w:eastAsia="Times New Roman" w:cs="Times New Roman"/>
          <w:color w:val="000000" w:themeColor="text1"/>
          <w:szCs w:val="28"/>
        </w:rPr>
        <w:t xml:space="preserve"> и </w:t>
      </w:r>
      <w:r>
        <w:rPr>
          <w:rFonts w:eastAsia="Times New Roman" w:cs="Times New Roman"/>
          <w:color w:val="000000" w:themeColor="text1"/>
          <w:szCs w:val="28"/>
          <w:lang w:val="en-US"/>
        </w:rPr>
        <w:t>Java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0B4743D8" w14:textId="77777777" w:rsidR="007828DB" w:rsidRPr="007828DB" w:rsidRDefault="007828DB" w:rsidP="007828DB">
      <w:pPr>
        <w:pStyle w:val="1"/>
      </w:pPr>
      <w:r w:rsidRPr="007828DB">
        <w:t>Теоретическая часть</w:t>
      </w:r>
    </w:p>
    <w:p w14:paraId="48025C35" w14:textId="77777777" w:rsidR="00317527" w:rsidRDefault="00A552DE" w:rsidP="007828DB">
      <w:r>
        <w:rPr>
          <w:lang w:val="en-US"/>
        </w:rPr>
        <w:t>OpenMP</w:t>
      </w:r>
      <w:r w:rsidRPr="00A552DE">
        <w:t xml:space="preserve"> </w:t>
      </w:r>
      <w:r>
        <w:t>– стандарт для распараллеливания программ. Даёт описание для директив компилятора (</w:t>
      </w:r>
      <w:proofErr w:type="spellStart"/>
      <w:r>
        <w:rPr>
          <w:lang w:val="en-US"/>
        </w:rPr>
        <w:t>pragm</w:t>
      </w:r>
      <w:proofErr w:type="spellEnd"/>
      <w:r>
        <w:t xml:space="preserve">-ы), библиотечных процедур (начинаются на </w:t>
      </w:r>
      <w:proofErr w:type="spellStart"/>
      <w:r>
        <w:rPr>
          <w:lang w:val="en-US"/>
        </w:rPr>
        <w:t>omp</w:t>
      </w:r>
      <w:proofErr w:type="spellEnd"/>
      <w:r w:rsidRPr="00A552DE">
        <w:t>_</w:t>
      </w:r>
      <w:r>
        <w:t xml:space="preserve">) и переменных окружения, которые предназначены для создания программ, разделяемых на несколько потоков. </w:t>
      </w:r>
      <w:r>
        <w:rPr>
          <w:lang w:val="en-US"/>
        </w:rPr>
        <w:t>OpenMP</w:t>
      </w:r>
      <w:r w:rsidRPr="00A552DE">
        <w:t xml:space="preserve"> </w:t>
      </w:r>
      <w:r>
        <w:t xml:space="preserve">вводит параллелизм в ваше приложения запуская несколько потоков которые исполняют код параллельно. Для распараллеливания используются </w:t>
      </w:r>
      <w:proofErr w:type="spellStart"/>
      <w:r>
        <w:rPr>
          <w:lang w:val="en-US"/>
        </w:rPr>
        <w:t>pthreads</w:t>
      </w:r>
      <w:proofErr w:type="spellEnd"/>
      <w:r w:rsidRPr="00A552DE">
        <w:t xml:space="preserve"> </w:t>
      </w:r>
      <w:r>
        <w:t xml:space="preserve">(стандарт используемый в </w:t>
      </w:r>
      <w:r>
        <w:rPr>
          <w:lang w:val="en-US"/>
        </w:rPr>
        <w:t>POSIX</w:t>
      </w:r>
      <w:r w:rsidRPr="00A552DE">
        <w:t xml:space="preserve"> </w:t>
      </w:r>
      <w:r>
        <w:t xml:space="preserve">системах), которые можно было бы запускать вручную. Преимущество использования </w:t>
      </w:r>
      <w:r>
        <w:rPr>
          <w:lang w:val="en-US"/>
        </w:rPr>
        <w:t>OpenMP</w:t>
      </w:r>
      <w:r w:rsidRPr="00A552DE">
        <w:t xml:space="preserve"> </w:t>
      </w:r>
      <w:r w:rsidR="00F76B3A">
        <w:t>в том, что программисту не нужно писать код, синхронизирующий несколько потоков вручную</w:t>
      </w:r>
      <w:r>
        <w:t>.</w:t>
      </w:r>
    </w:p>
    <w:p w14:paraId="1D983393" w14:textId="77777777" w:rsidR="00F76B3A" w:rsidRPr="009D5451" w:rsidRDefault="00F76B3A" w:rsidP="00F76B3A">
      <w:r>
        <w:t xml:space="preserve">Все директивы </w:t>
      </w:r>
      <w:r>
        <w:rPr>
          <w:lang w:val="en-US"/>
        </w:rPr>
        <w:t>OpenMP</w:t>
      </w:r>
      <w:r w:rsidRPr="00F76B3A">
        <w:t xml:space="preserve"> </w:t>
      </w:r>
      <w:r>
        <w:t xml:space="preserve">вставляются в код как комментарии что позволяет безболезненно компилировать программы компиляторами которые не поддерживают стандарт </w:t>
      </w:r>
      <w:r>
        <w:rPr>
          <w:lang w:val="en-US"/>
        </w:rPr>
        <w:t>OpenMP</w:t>
      </w:r>
      <w:r>
        <w:t xml:space="preserve"> или если это не требуется (нет флага </w:t>
      </w:r>
      <w:r w:rsidRPr="00F76B3A">
        <w:rPr>
          <w:rStyle w:val="a7"/>
        </w:rPr>
        <w:t>-</w:t>
      </w:r>
      <w:proofErr w:type="spellStart"/>
      <w:r w:rsidRPr="00F76B3A">
        <w:rPr>
          <w:rStyle w:val="a7"/>
        </w:rPr>
        <w:t>fopenmp</w:t>
      </w:r>
      <w:proofErr w:type="spellEnd"/>
      <w:r w:rsidRPr="00F76B3A">
        <w:t>)</w:t>
      </w:r>
      <w:r>
        <w:t xml:space="preserve"> и тогда код выполняться без распараллеливания – последовательно.</w:t>
      </w:r>
    </w:p>
    <w:p w14:paraId="72FF4B77" w14:textId="77777777" w:rsidR="00F76B3A" w:rsidRDefault="00F76B3A" w:rsidP="00F76B3A">
      <w:r>
        <w:t xml:space="preserve">Когда исполнение входит в параллельный регион </w:t>
      </w:r>
      <w:r>
        <w:rPr>
          <w:lang w:val="en-US"/>
        </w:rPr>
        <w:t>OpenMP</w:t>
      </w:r>
      <w:r w:rsidRPr="00F76B3A">
        <w:t xml:space="preserve"> </w:t>
      </w:r>
      <w:r>
        <w:t xml:space="preserve">– </w:t>
      </w:r>
      <w:r w:rsidR="0007799C">
        <w:t xml:space="preserve">мастер-поток создаёт </w:t>
      </w:r>
      <w:r>
        <w:t>групп</w:t>
      </w:r>
      <w:r w:rsidR="0007799C">
        <w:t>у</w:t>
      </w:r>
      <w:r>
        <w:t xml:space="preserve"> потоков (с помощью </w:t>
      </w:r>
      <w:r>
        <w:rPr>
          <w:lang w:val="en-US"/>
        </w:rPr>
        <w:t>fork</w:t>
      </w:r>
      <w:r>
        <w:t>-а)</w:t>
      </w:r>
      <w:r w:rsidR="00132B25">
        <w:t xml:space="preserve"> (см </w:t>
      </w:r>
      <w:r w:rsidR="00132B25">
        <w:fldChar w:fldCharType="begin"/>
      </w:r>
      <w:r w:rsidR="00132B25">
        <w:instrText xml:space="preserve"> REF _Ref59815325 \h </w:instrText>
      </w:r>
      <w:r w:rsidR="00132B25">
        <w:fldChar w:fldCharType="separate"/>
      </w:r>
      <w:r w:rsidR="00132B25">
        <w:t xml:space="preserve">Рисунок </w:t>
      </w:r>
      <w:proofErr w:type="gramStart"/>
      <w:r w:rsidR="00132B25">
        <w:rPr>
          <w:noProof/>
        </w:rPr>
        <w:t>1</w:t>
      </w:r>
      <w:r w:rsidR="00132B25" w:rsidRPr="00132B25">
        <w:t xml:space="preserve">  -</w:t>
      </w:r>
      <w:proofErr w:type="gramEnd"/>
      <w:r w:rsidR="00132B25" w:rsidRPr="00132B25">
        <w:t xml:space="preserve"> </w:t>
      </w:r>
      <w:r w:rsidR="00132B25">
        <w:t xml:space="preserve">Работа </w:t>
      </w:r>
      <w:r w:rsidR="00132B25">
        <w:rPr>
          <w:lang w:val="en-US"/>
        </w:rPr>
        <w:t>OpenMP</w:t>
      </w:r>
      <w:r w:rsidR="00132B25">
        <w:fldChar w:fldCharType="end"/>
      </w:r>
      <w:r w:rsidR="00132B25">
        <w:t>)</w:t>
      </w:r>
      <w:r w:rsidR="0007799C">
        <w:t xml:space="preserve">. Когда исполнение доходит до конца такого региона - происходит синхронизация. Это называется </w:t>
      </w:r>
      <w:r w:rsidR="0007799C">
        <w:rPr>
          <w:lang w:val="en-US"/>
        </w:rPr>
        <w:t>fork</w:t>
      </w:r>
      <w:r w:rsidR="0007799C" w:rsidRPr="0007799C">
        <w:t>-</w:t>
      </w:r>
      <w:r w:rsidR="0007799C">
        <w:rPr>
          <w:lang w:val="en-US"/>
        </w:rPr>
        <w:t>join</w:t>
      </w:r>
      <w:r w:rsidR="0007799C" w:rsidRPr="0007799C">
        <w:t xml:space="preserve"> </w:t>
      </w:r>
      <w:r w:rsidR="0007799C">
        <w:t>параллелизм. При этом поток-предок не завершается, а остаётся открытым для последующего использования с целью экономии времени.</w:t>
      </w:r>
    </w:p>
    <w:p w14:paraId="46FF15DB" w14:textId="77777777" w:rsidR="00843751" w:rsidRDefault="00843751" w:rsidP="00843751">
      <w:pPr>
        <w:keepNext/>
      </w:pPr>
      <w:r>
        <w:rPr>
          <w:noProof/>
        </w:rPr>
        <w:lastRenderedPageBreak/>
        <w:drawing>
          <wp:inline distT="0" distB="0" distL="0" distR="0" wp14:anchorId="09FA3646" wp14:editId="5F00DFFD">
            <wp:extent cx="5722620" cy="156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655B0" w14:textId="4056D435" w:rsidR="00843751" w:rsidRPr="00843751" w:rsidRDefault="00843751" w:rsidP="00843751">
      <w:pPr>
        <w:pStyle w:val="a8"/>
        <w:jc w:val="center"/>
      </w:pPr>
      <w:bookmarkStart w:id="0" w:name="_Ref59815325"/>
      <w:r>
        <w:t xml:space="preserve">Рисунок </w:t>
      </w:r>
      <w:fldSimple w:instr=" SEQ Рисунок \* ARABIC ">
        <w:r w:rsidR="00A12090">
          <w:rPr>
            <w:noProof/>
          </w:rPr>
          <w:t>1</w:t>
        </w:r>
      </w:fldSimple>
      <w:r w:rsidRPr="000D62BF">
        <w:t xml:space="preserve">  - </w:t>
      </w:r>
      <w:r>
        <w:t xml:space="preserve">Работа </w:t>
      </w:r>
      <w:r>
        <w:rPr>
          <w:lang w:val="en-US"/>
        </w:rPr>
        <w:t>OpenMP</w:t>
      </w:r>
      <w:bookmarkEnd w:id="0"/>
    </w:p>
    <w:p w14:paraId="7F4226B0" w14:textId="77777777" w:rsidR="0007799C" w:rsidRDefault="0007799C" w:rsidP="0007799C">
      <w:r>
        <w:t xml:space="preserve">Директива </w:t>
      </w:r>
      <w:r>
        <w:rPr>
          <w:lang w:val="en-US"/>
        </w:rPr>
        <w:t>OpenMP</w:t>
      </w:r>
      <w:r w:rsidRPr="0007799C">
        <w:t xml:space="preserve"> </w:t>
      </w:r>
      <w:r>
        <w:t>состоит из «стража» (</w:t>
      </w:r>
      <w:r>
        <w:rPr>
          <w:lang w:val="en-US"/>
        </w:rPr>
        <w:t>sentinel</w:t>
      </w:r>
      <w:r w:rsidRPr="0007799C">
        <w:t>)</w:t>
      </w:r>
      <w:r>
        <w:t xml:space="preserve">, который интерпретируется компилятором либо как </w:t>
      </w:r>
      <w:r w:rsidR="00843751">
        <w:t>комментарий,</w:t>
      </w:r>
      <w:r>
        <w:t xml:space="preserve"> либо как начало директивы </w:t>
      </w:r>
      <w:r>
        <w:rPr>
          <w:lang w:val="en-US"/>
        </w:rPr>
        <w:t>OpenMP</w:t>
      </w:r>
      <w:r>
        <w:t>, за которым следует сама директива</w:t>
      </w:r>
      <w:r w:rsidR="000D62BF">
        <w:t xml:space="preserve"> и </w:t>
      </w:r>
      <w:commentRangeStart w:id="1"/>
      <w:commentRangeStart w:id="2"/>
      <w:r w:rsidR="000D62BF">
        <w:t>условие</w:t>
      </w:r>
      <w:r w:rsidR="000D62BF" w:rsidRPr="000D62BF">
        <w:t xml:space="preserve"> (</w:t>
      </w:r>
      <w:r w:rsidR="000D62BF">
        <w:rPr>
          <w:lang w:val="en-US"/>
        </w:rPr>
        <w:t>clause</w:t>
      </w:r>
      <w:r w:rsidR="000D62BF" w:rsidRPr="000D62BF">
        <w:t>)</w:t>
      </w:r>
      <w:commentRangeEnd w:id="1"/>
      <w:r w:rsidR="000D62BF">
        <w:rPr>
          <w:rStyle w:val="a9"/>
        </w:rPr>
        <w:commentReference w:id="1"/>
      </w:r>
      <w:commentRangeEnd w:id="2"/>
      <w:r w:rsidR="000D62BF">
        <w:rPr>
          <w:rStyle w:val="a9"/>
        </w:rPr>
        <w:commentReference w:id="2"/>
      </w:r>
      <w:r w:rsidRPr="0007799C">
        <w:t>.</w:t>
      </w:r>
      <w:r>
        <w:t xml:space="preserve"> Для языков </w:t>
      </w:r>
      <w:r>
        <w:rPr>
          <w:lang w:val="en-US"/>
        </w:rPr>
        <w:t>c</w:t>
      </w:r>
      <w:r w:rsidRPr="0007799C">
        <w:t xml:space="preserve"> </w:t>
      </w:r>
      <w:r>
        <w:t xml:space="preserve">и </w:t>
      </w:r>
      <w:r>
        <w:rPr>
          <w:lang w:val="en-US"/>
        </w:rPr>
        <w:t>c</w:t>
      </w:r>
      <w:r w:rsidRPr="0007799C">
        <w:t xml:space="preserve">++ </w:t>
      </w:r>
      <w:r>
        <w:t xml:space="preserve">стражем является </w:t>
      </w:r>
      <w:r w:rsidRPr="0007799C">
        <w:rPr>
          <w:rStyle w:val="a7"/>
        </w:rPr>
        <w:t>#</w:t>
      </w:r>
      <w:proofErr w:type="spellStart"/>
      <w:r w:rsidRPr="0007799C">
        <w:rPr>
          <w:rStyle w:val="a7"/>
        </w:rPr>
        <w:t>pragma</w:t>
      </w:r>
      <w:proofErr w:type="spellEnd"/>
      <w:r w:rsidRPr="0007799C">
        <w:rPr>
          <w:rStyle w:val="a7"/>
        </w:rPr>
        <w:t xml:space="preserve"> </w:t>
      </w:r>
      <w:proofErr w:type="spellStart"/>
      <w:r w:rsidRPr="0007799C">
        <w:rPr>
          <w:rStyle w:val="a7"/>
        </w:rPr>
        <w:t>omp</w:t>
      </w:r>
      <w:proofErr w:type="spellEnd"/>
      <w:r w:rsidRPr="0007799C">
        <w:t xml:space="preserve">. </w:t>
      </w:r>
      <w:r>
        <w:t xml:space="preserve">Чтобы компилятор начал воспринимать эти директивы необходимо добавить флаг </w:t>
      </w:r>
      <w:r w:rsidRPr="0007799C">
        <w:rPr>
          <w:rStyle w:val="a7"/>
        </w:rPr>
        <w:t>-</w:t>
      </w:r>
      <w:proofErr w:type="spellStart"/>
      <w:r w:rsidRPr="0007799C">
        <w:rPr>
          <w:rStyle w:val="a7"/>
        </w:rPr>
        <w:t>fopenmp</w:t>
      </w:r>
      <w:proofErr w:type="spellEnd"/>
      <w:r w:rsidRPr="0007799C">
        <w:t xml:space="preserve">. </w:t>
      </w:r>
    </w:p>
    <w:p w14:paraId="27D32167" w14:textId="77777777" w:rsidR="00DC08AB" w:rsidRDefault="00DC08AB" w:rsidP="0007799C">
      <w:r>
        <w:t>В своей работе я использовал следующие директивы:</w:t>
      </w:r>
    </w:p>
    <w:p w14:paraId="69B542CF" w14:textId="77777777" w:rsidR="00DC08AB" w:rsidRPr="009D5451" w:rsidRDefault="00DC08AB" w:rsidP="00DC08AB">
      <w:r>
        <w:rPr>
          <w:rStyle w:val="a7"/>
          <w:lang w:val="en-US"/>
        </w:rPr>
        <w:t>p</w:t>
      </w:r>
      <w:proofErr w:type="spellStart"/>
      <w:r w:rsidRPr="00DC08AB">
        <w:rPr>
          <w:rStyle w:val="a7"/>
        </w:rPr>
        <w:t>arallel</w:t>
      </w:r>
      <w:proofErr w:type="spellEnd"/>
      <w:r w:rsidRPr="00DC08AB">
        <w:rPr>
          <w:rStyle w:val="a7"/>
        </w:rPr>
        <w:t xml:space="preserve"> </w:t>
      </w:r>
      <w:r w:rsidRPr="00DC08AB">
        <w:t xml:space="preserve">– </w:t>
      </w:r>
      <w:r>
        <w:t>указывает на то что код должен выполняться на всех ядрах параллельно.</w:t>
      </w:r>
    </w:p>
    <w:p w14:paraId="69D0E998" w14:textId="77777777" w:rsidR="00DC08AB" w:rsidRDefault="00DC08AB" w:rsidP="00DC08AB">
      <w:r>
        <w:rPr>
          <w:rStyle w:val="a7"/>
          <w:lang w:val="en-US"/>
        </w:rPr>
        <w:t>for</w:t>
      </w:r>
      <w:r w:rsidRPr="00DC08AB">
        <w:rPr>
          <w:rStyle w:val="a7"/>
        </w:rPr>
        <w:t xml:space="preserve"> </w:t>
      </w:r>
      <w:r w:rsidRPr="00DC08AB">
        <w:t xml:space="preserve">– </w:t>
      </w:r>
      <w:r>
        <w:t xml:space="preserve">указывает, что код который исполняется циклом </w:t>
      </w:r>
      <w:r>
        <w:rPr>
          <w:lang w:val="en-US"/>
        </w:rPr>
        <w:t>for</w:t>
      </w:r>
      <w:r w:rsidRPr="00DC08AB">
        <w:t xml:space="preserve"> </w:t>
      </w:r>
      <w:r>
        <w:t>должен быть распределён между потоками</w:t>
      </w:r>
    </w:p>
    <w:p w14:paraId="0E9E69BA" w14:textId="77777777" w:rsidR="000D62BF" w:rsidRPr="000D62BF" w:rsidRDefault="00DC08AB" w:rsidP="00DC08AB">
      <w:r>
        <w:t>Помимо директивы после неё может стоят</w:t>
      </w:r>
      <w:r w:rsidR="000D62BF">
        <w:t xml:space="preserve">ь условие или несколько условий. Для директивы </w:t>
      </w:r>
      <w:r w:rsidR="000D62BF">
        <w:rPr>
          <w:lang w:val="en-US"/>
        </w:rPr>
        <w:t>parallel</w:t>
      </w:r>
      <w:r w:rsidR="000D62BF" w:rsidRPr="000D62BF">
        <w:t xml:space="preserve"> </w:t>
      </w:r>
      <w:r w:rsidR="000D62BF">
        <w:t xml:space="preserve">это может быть, например условие </w:t>
      </w:r>
      <w:r w:rsidR="000D62BF">
        <w:rPr>
          <w:lang w:val="en-US"/>
        </w:rPr>
        <w:t>if</w:t>
      </w:r>
      <w:r w:rsidR="000D62BF">
        <w:t>, который накладывает условие на распараллеливание</w:t>
      </w:r>
      <w:r w:rsidR="000D62BF" w:rsidRPr="000D62BF">
        <w:t xml:space="preserve">, </w:t>
      </w:r>
      <w:r w:rsidR="000D62BF">
        <w:t xml:space="preserve">или </w:t>
      </w:r>
      <w:r w:rsidR="000D62BF">
        <w:rPr>
          <w:lang w:val="en-US"/>
        </w:rPr>
        <w:t>shared</w:t>
      </w:r>
      <w:r w:rsidR="000D62BF" w:rsidRPr="000D62BF">
        <w:t xml:space="preserve"> </w:t>
      </w:r>
      <w:r w:rsidR="000D62BF">
        <w:t xml:space="preserve">и </w:t>
      </w:r>
      <w:r w:rsidR="000D62BF">
        <w:rPr>
          <w:lang w:val="en-US"/>
        </w:rPr>
        <w:t>private</w:t>
      </w:r>
      <w:r w:rsidR="000D62BF">
        <w:t>,</w:t>
      </w:r>
      <w:r w:rsidR="000D62BF" w:rsidRPr="000D62BF">
        <w:t xml:space="preserve"> </w:t>
      </w:r>
      <w:r w:rsidR="000D62BF">
        <w:t xml:space="preserve">которые указывают на то какие переменные следует использовать совместно и какие будут личными для каждого потока, соответственно. </w:t>
      </w:r>
    </w:p>
    <w:p w14:paraId="6E4AC18F" w14:textId="77777777" w:rsidR="001F2006" w:rsidRDefault="001F2006" w:rsidP="00DC08AB">
      <w:r>
        <w:t xml:space="preserve">В своей работе помимо </w:t>
      </w:r>
      <w:r>
        <w:rPr>
          <w:lang w:val="en-US"/>
        </w:rPr>
        <w:t>shared</w:t>
      </w:r>
      <w:r w:rsidRPr="001F2006">
        <w:t xml:space="preserve"> </w:t>
      </w:r>
      <w:r>
        <w:t xml:space="preserve">и </w:t>
      </w:r>
      <w:r>
        <w:rPr>
          <w:lang w:val="en-US"/>
        </w:rPr>
        <w:t>private</w:t>
      </w:r>
      <w:r w:rsidRPr="001F2006">
        <w:t xml:space="preserve"> </w:t>
      </w:r>
      <w:r>
        <w:t xml:space="preserve">использовал следующие условия: </w:t>
      </w:r>
    </w:p>
    <w:p w14:paraId="44F0859B" w14:textId="77777777" w:rsidR="00DC08AB" w:rsidRDefault="001F2006" w:rsidP="00DC08AB">
      <w:proofErr w:type="spellStart"/>
      <w:r w:rsidRPr="001F2006">
        <w:rPr>
          <w:rStyle w:val="a7"/>
        </w:rPr>
        <w:t>schedule</w:t>
      </w:r>
      <w:proofErr w:type="spellEnd"/>
      <w:r w:rsidRPr="001F2006">
        <w:t xml:space="preserve"> </w:t>
      </w:r>
      <w:r>
        <w:t>–</w:t>
      </w:r>
      <w:r w:rsidRPr="001F2006">
        <w:t xml:space="preserve"> </w:t>
      </w:r>
      <w:r>
        <w:t xml:space="preserve">указывает на то, как будет разделена работа цикла между потоками. Я использую </w:t>
      </w:r>
      <w:r>
        <w:rPr>
          <w:lang w:val="en-US"/>
        </w:rPr>
        <w:t>static</w:t>
      </w:r>
      <w:r>
        <w:t>, потому что количество работы на каждой итерации одно и то же.</w:t>
      </w:r>
    </w:p>
    <w:p w14:paraId="5A42727C" w14:textId="3FECD530" w:rsidR="001F2006" w:rsidRPr="00D551A7" w:rsidRDefault="001F2006" w:rsidP="00DC08AB">
      <w:proofErr w:type="spellStart"/>
      <w:r>
        <w:rPr>
          <w:rStyle w:val="a7"/>
        </w:rPr>
        <w:lastRenderedPageBreak/>
        <w:t>с</w:t>
      </w:r>
      <w:r w:rsidRPr="001F2006">
        <w:rPr>
          <w:rStyle w:val="a7"/>
        </w:rPr>
        <w:t>ollapse</w:t>
      </w:r>
      <w:proofErr w:type="spellEnd"/>
      <w:r w:rsidRPr="001F2006">
        <w:t xml:space="preserve"> – </w:t>
      </w:r>
      <w:r>
        <w:t xml:space="preserve">указывает </w:t>
      </w:r>
      <w:r w:rsidR="00D551A7">
        <w:t xml:space="preserve">количество </w:t>
      </w:r>
      <w:r>
        <w:t>вложенных циклов</w:t>
      </w:r>
      <w:r w:rsidR="00D551A7">
        <w:t>, которых</w:t>
      </w:r>
      <w:r>
        <w:t xml:space="preserve"> необходимо учитывать при распределении работы между потоками. В документации спецификации написано, что это может улучшить производительность.</w:t>
      </w:r>
    </w:p>
    <w:p w14:paraId="38850F6C" w14:textId="4C38EA20" w:rsidR="00D551A7" w:rsidRDefault="00D551A7" w:rsidP="003D008E">
      <w:r>
        <w:rPr>
          <w:rStyle w:val="a7"/>
          <w:lang w:val="en-US"/>
        </w:rPr>
        <w:t>r</w:t>
      </w:r>
      <w:proofErr w:type="spellStart"/>
      <w:r w:rsidRPr="00D551A7">
        <w:rPr>
          <w:rStyle w:val="a7"/>
        </w:rPr>
        <w:t>eduction</w:t>
      </w:r>
      <w:proofErr w:type="spellEnd"/>
      <w:r w:rsidRPr="003D008E">
        <w:t xml:space="preserve"> – </w:t>
      </w:r>
      <w:r w:rsidR="003D008E">
        <w:t xml:space="preserve">определяет операцию редукции над переменными. Для каждой указанной переменной для каждого потока будет создана приватная переменная, а в конце блока будет посчитано финальное значение в зависимости от нужд. Пример: </w:t>
      </w:r>
      <w:r w:rsidR="003D008E" w:rsidRPr="003D008E">
        <w:rPr>
          <w:rStyle w:val="a7"/>
          <w:lang w:val="en-US"/>
        </w:rPr>
        <w:t>reduction</w:t>
      </w:r>
      <w:r w:rsidR="003D008E" w:rsidRPr="003D008E">
        <w:rPr>
          <w:rStyle w:val="a7"/>
        </w:rPr>
        <w:t>(</w:t>
      </w:r>
      <w:proofErr w:type="gramStart"/>
      <w:r w:rsidR="003D008E" w:rsidRPr="003D008E">
        <w:rPr>
          <w:rStyle w:val="a7"/>
          <w:lang w:val="en-US"/>
        </w:rPr>
        <w:t>min</w:t>
      </w:r>
      <w:r w:rsidR="003D008E" w:rsidRPr="003D008E">
        <w:rPr>
          <w:rStyle w:val="a7"/>
        </w:rPr>
        <w:t>:</w:t>
      </w:r>
      <w:r w:rsidR="003D008E">
        <w:rPr>
          <w:rStyle w:val="a7"/>
          <w:lang w:val="en-US"/>
        </w:rPr>
        <w:t>a</w:t>
      </w:r>
      <w:proofErr w:type="gramEnd"/>
      <w:r w:rsidR="003D008E" w:rsidRPr="003D008E">
        <w:rPr>
          <w:rStyle w:val="a7"/>
        </w:rPr>
        <w:t>)</w:t>
      </w:r>
      <w:r w:rsidR="003D008E" w:rsidRPr="003D008E">
        <w:t>.</w:t>
      </w:r>
      <w:r w:rsidR="003D008E">
        <w:t xml:space="preserve"> В конце блока в </w:t>
      </w:r>
      <w:r w:rsidR="003D008E">
        <w:rPr>
          <w:lang w:val="en-US"/>
        </w:rPr>
        <w:t>a</w:t>
      </w:r>
      <w:r w:rsidR="003D008E" w:rsidRPr="003D008E">
        <w:t xml:space="preserve"> </w:t>
      </w:r>
      <w:r w:rsidR="003D008E">
        <w:t>будет лежать минимальное значение между всеми потоками.</w:t>
      </w:r>
    </w:p>
    <w:p w14:paraId="3E7AA19F" w14:textId="74B2B60D" w:rsidR="003D008E" w:rsidRDefault="003D008E" w:rsidP="003D008E">
      <w:r>
        <w:rPr>
          <w:rStyle w:val="a7"/>
          <w:lang w:val="en-US"/>
        </w:rPr>
        <w:t>d</w:t>
      </w:r>
      <w:proofErr w:type="spellStart"/>
      <w:r w:rsidRPr="003D008E">
        <w:rPr>
          <w:rStyle w:val="a7"/>
        </w:rPr>
        <w:t>efault</w:t>
      </w:r>
      <w:proofErr w:type="spellEnd"/>
      <w:r w:rsidRPr="00C7276E">
        <w:t xml:space="preserve"> – </w:t>
      </w:r>
      <w:r>
        <w:t xml:space="preserve">указывает на </w:t>
      </w:r>
      <w:r w:rsidR="00C7276E">
        <w:t xml:space="preserve">модификатор переменных по умолчанию. Я использую </w:t>
      </w:r>
      <w:proofErr w:type="spellStart"/>
      <w:r w:rsidR="00C7276E" w:rsidRPr="00DE74CB">
        <w:rPr>
          <w:rStyle w:val="a7"/>
        </w:rPr>
        <w:t>default</w:t>
      </w:r>
      <w:proofErr w:type="spellEnd"/>
      <w:r w:rsidR="00C7276E" w:rsidRPr="00DE74CB">
        <w:rPr>
          <w:rStyle w:val="a7"/>
        </w:rPr>
        <w:t>(</w:t>
      </w:r>
      <w:proofErr w:type="spellStart"/>
      <w:r w:rsidR="00C7276E" w:rsidRPr="00DE74CB">
        <w:rPr>
          <w:rStyle w:val="a7"/>
        </w:rPr>
        <w:t>none</w:t>
      </w:r>
      <w:proofErr w:type="spellEnd"/>
      <w:r w:rsidR="00C7276E" w:rsidRPr="00DE74CB">
        <w:rPr>
          <w:rStyle w:val="a7"/>
        </w:rPr>
        <w:t>)</w:t>
      </w:r>
      <w:r w:rsidR="00C7276E">
        <w:t>,</w:t>
      </w:r>
      <w:r w:rsidR="00C7276E" w:rsidRPr="00C7276E">
        <w:t xml:space="preserve"> </w:t>
      </w:r>
      <w:r w:rsidR="00C7276E">
        <w:t xml:space="preserve">потому что хочу явно задать какие переменные у меня будут в моих блоках (явное </w:t>
      </w:r>
      <w:r w:rsidR="00DE74CB">
        <w:t>лучше,</w:t>
      </w:r>
      <w:r w:rsidR="00C7276E">
        <w:t xml:space="preserve"> чем неявное).</w:t>
      </w:r>
    </w:p>
    <w:p w14:paraId="06FEFA27" w14:textId="4699D084" w:rsidR="00AE5A30" w:rsidRDefault="00AE5A30" w:rsidP="00AE5A30">
      <w:pPr>
        <w:pStyle w:val="1"/>
      </w:pPr>
      <w:r>
        <w:t>Описание работы</w:t>
      </w:r>
    </w:p>
    <w:p w14:paraId="7F52AE33" w14:textId="21F1DC3B" w:rsidR="009D5451" w:rsidRDefault="00D90ACA" w:rsidP="003D008E">
      <w:r>
        <w:t xml:space="preserve">Я выбрал вариант </w:t>
      </w:r>
      <w:r w:rsidRPr="00D90ACA">
        <w:t>9 - Нормализация яркости изображени</w:t>
      </w:r>
      <w:r>
        <w:t xml:space="preserve">я. </w:t>
      </w:r>
    </w:p>
    <w:p w14:paraId="569A8718" w14:textId="2A8E41BD" w:rsidR="009D5451" w:rsidRPr="009D5451" w:rsidRDefault="009D5451" w:rsidP="003D008E">
      <w:pPr>
        <w:rPr>
          <w:b/>
          <w:bCs/>
        </w:rPr>
      </w:pPr>
      <w:r w:rsidRPr="009D5451">
        <w:rPr>
          <w:b/>
          <w:bCs/>
        </w:rPr>
        <w:t>Условие:</w:t>
      </w:r>
    </w:p>
    <w:p w14:paraId="0261817F" w14:textId="77777777" w:rsidR="009D5451" w:rsidRDefault="009D5451" w:rsidP="009D5451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Автоматическая коррекция яркости изображения в цветовом пространстве YCbCr.601.</w:t>
      </w:r>
    </w:p>
    <w:p w14:paraId="71B18FB1" w14:textId="77777777" w:rsidR="009D5451" w:rsidRDefault="009D5451" w:rsidP="009D5451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Значение пикселей изображения находится в диапазоне [0; 255]. Изображение может иметь плохую контрастность: используется не весь диапазон значений, а только его часть. Например, если самые тёмные места изображения имеют значение 20.</w:t>
      </w:r>
      <w:r>
        <w:rPr>
          <w:rFonts w:eastAsia="Times New Roman" w:cs="Times New Roman"/>
          <w:color w:val="000000" w:themeColor="text1"/>
          <w:szCs w:val="28"/>
        </w:rPr>
        <w:tab/>
      </w:r>
    </w:p>
    <w:p w14:paraId="43E28019" w14:textId="77777777" w:rsidR="009D5451" w:rsidRDefault="009D5451" w:rsidP="009D5451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Задание состоит в том, чтобы изменить значения пикселей таким образом, чтобы получить максимальную контрастность (диапазон значений [0; 255]) и при этом не изменить цветность (оттенок). Этого можно достигнуть регулировкой контрастности в канале яркости </w:t>
      </w:r>
      <w:r>
        <w:rPr>
          <w:rFonts w:eastAsia="Times New Roman" w:cs="Times New Roman"/>
          <w:color w:val="000000" w:themeColor="text1"/>
          <w:szCs w:val="28"/>
          <w:lang w:val="en-US"/>
        </w:rPr>
        <w:t>Y</w:t>
      </w:r>
      <w:r>
        <w:rPr>
          <w:rFonts w:eastAsia="Times New Roman" w:cs="Times New Roman"/>
          <w:color w:val="000000" w:themeColor="text1"/>
          <w:szCs w:val="28"/>
        </w:rPr>
        <w:t xml:space="preserve"> цветового пространства </w:t>
      </w:r>
      <w:proofErr w:type="spellStart"/>
      <w:r>
        <w:rPr>
          <w:rFonts w:eastAsia="Times New Roman" w:cs="Times New Roman"/>
          <w:color w:val="000000" w:themeColor="text1"/>
          <w:szCs w:val="28"/>
          <w:lang w:val="en-US"/>
        </w:rPr>
        <w:t>YCbCr</w:t>
      </w:r>
      <w:proofErr w:type="spellEnd"/>
      <w:r>
        <w:rPr>
          <w:rFonts w:eastAsia="Times New Roman" w:cs="Times New Roman"/>
          <w:color w:val="000000" w:themeColor="text1"/>
          <w:szCs w:val="28"/>
        </w:rPr>
        <w:t xml:space="preserve"> (601 </w:t>
      </w:r>
      <w:r>
        <w:rPr>
          <w:rFonts w:cs="Times New Roman"/>
          <w:color w:val="000000"/>
          <w:szCs w:val="28"/>
        </w:rPr>
        <w:t>в PC диапазоне: [0; 255]</w:t>
      </w:r>
      <w:r>
        <w:rPr>
          <w:rFonts w:eastAsia="Times New Roman" w:cs="Times New Roman"/>
          <w:color w:val="000000" w:themeColor="text1"/>
          <w:szCs w:val="28"/>
        </w:rPr>
        <w:t>).</w:t>
      </w:r>
    </w:p>
    <w:p w14:paraId="63592728" w14:textId="77777777" w:rsidR="009D5451" w:rsidRDefault="009D5451" w:rsidP="009D5451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lastRenderedPageBreak/>
        <w:t xml:space="preserve">Важно: согласно стандарту </w:t>
      </w:r>
      <w:r>
        <w:rPr>
          <w:rFonts w:eastAsia="Times New Roman" w:cs="Times New Roman"/>
          <w:color w:val="000000" w:themeColor="text1"/>
          <w:szCs w:val="28"/>
          <w:lang w:val="en-US"/>
        </w:rPr>
        <w:t>PNM</w:t>
      </w:r>
      <w:r>
        <w:rPr>
          <w:rFonts w:eastAsia="Times New Roman" w:cs="Times New Roman"/>
          <w:color w:val="000000" w:themeColor="text1"/>
          <w:szCs w:val="28"/>
        </w:rPr>
        <w:t xml:space="preserve"> изображения хранятся в цветовом пространстве </w:t>
      </w:r>
      <w:r>
        <w:rPr>
          <w:rFonts w:eastAsia="Times New Roman" w:cs="Times New Roman"/>
          <w:color w:val="000000" w:themeColor="text1"/>
          <w:szCs w:val="28"/>
          <w:lang w:val="en-US"/>
        </w:rPr>
        <w:t>RGB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6E400ED5" w14:textId="77777777" w:rsidR="009D5451" w:rsidRDefault="009D5451" w:rsidP="009D5451">
      <w:pPr>
        <w:rPr>
          <w:rFonts w:ascii="Consolas" w:hAnsi="Consolas"/>
          <w:b/>
          <w:bCs/>
          <w:color w:val="000000"/>
          <w:sz w:val="24"/>
          <w:szCs w:val="24"/>
        </w:rPr>
      </w:pPr>
      <w:r>
        <w:rPr>
          <w:rFonts w:ascii="Consolas" w:hAnsi="Consolas"/>
          <w:b/>
          <w:bCs/>
          <w:color w:val="000000"/>
          <w:sz w:val="24"/>
          <w:szCs w:val="24"/>
        </w:rPr>
        <w:t>&lt;</w:t>
      </w:r>
      <w:proofErr w:type="spellStart"/>
      <w:r>
        <w:rPr>
          <w:rFonts w:ascii="Consolas" w:hAnsi="Consolas"/>
          <w:b/>
          <w:bCs/>
          <w:color w:val="000000"/>
          <w:sz w:val="24"/>
          <w:szCs w:val="24"/>
        </w:rPr>
        <w:t>параметры_алгоритма</w:t>
      </w:r>
      <w:proofErr w:type="spellEnd"/>
      <w:r>
        <w:rPr>
          <w:rFonts w:ascii="Consolas" w:hAnsi="Consolas"/>
          <w:b/>
          <w:bCs/>
          <w:color w:val="000000"/>
          <w:sz w:val="24"/>
          <w:szCs w:val="24"/>
        </w:rPr>
        <w:t>&gt; = &lt;</w:t>
      </w:r>
      <w:proofErr w:type="spellStart"/>
      <w:r>
        <w:rPr>
          <w:rFonts w:ascii="Consolas" w:hAnsi="Consolas"/>
          <w:b/>
          <w:bCs/>
          <w:color w:val="000000"/>
          <w:sz w:val="24"/>
          <w:szCs w:val="24"/>
        </w:rPr>
        <w:t>имя_входного_файла</w:t>
      </w:r>
      <w:proofErr w:type="spellEnd"/>
      <w:r>
        <w:rPr>
          <w:rFonts w:ascii="Consolas" w:hAnsi="Consolas"/>
          <w:b/>
          <w:bCs/>
          <w:color w:val="000000"/>
          <w:sz w:val="24"/>
          <w:szCs w:val="24"/>
        </w:rPr>
        <w:t>&gt;</w:t>
      </w:r>
    </w:p>
    <w:p w14:paraId="2A85F166" w14:textId="77777777" w:rsidR="009D5451" w:rsidRDefault="009D5451" w:rsidP="009D5451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Входной файл содержит данные в формате </w:t>
      </w:r>
      <w:r>
        <w:rPr>
          <w:rFonts w:eastAsia="Times New Roman" w:cs="Times New Roman"/>
          <w:color w:val="000000" w:themeColor="text1"/>
          <w:szCs w:val="28"/>
          <w:lang w:val="en-US"/>
        </w:rPr>
        <w:t>PPM</w:t>
      </w:r>
      <w:r>
        <w:rPr>
          <w:rFonts w:eastAsia="Times New Roman" w:cs="Times New Roman"/>
          <w:color w:val="000000" w:themeColor="text1"/>
          <w:szCs w:val="28"/>
        </w:rPr>
        <w:t xml:space="preserve"> (</w:t>
      </w:r>
      <w:r>
        <w:rPr>
          <w:rFonts w:eastAsia="Times New Roman" w:cs="Times New Roman"/>
          <w:color w:val="000000" w:themeColor="text1"/>
          <w:szCs w:val="28"/>
          <w:lang w:val="en-US"/>
        </w:rPr>
        <w:t>P</w:t>
      </w:r>
      <w:r>
        <w:rPr>
          <w:rFonts w:eastAsia="Times New Roman" w:cs="Times New Roman"/>
          <w:color w:val="000000" w:themeColor="text1"/>
          <w:szCs w:val="28"/>
        </w:rPr>
        <w:t>6).</w:t>
      </w:r>
    </w:p>
    <w:p w14:paraId="0492E1F1" w14:textId="33FB535A" w:rsidR="009D5451" w:rsidRPr="009D5451" w:rsidRDefault="009D5451" w:rsidP="003D008E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В качестве выходного файла будет новое изображение в формате P</w:t>
      </w:r>
      <w:r>
        <w:rPr>
          <w:rFonts w:eastAsia="Times New Roman" w:cs="Times New Roman"/>
          <w:color w:val="000000" w:themeColor="text1"/>
          <w:szCs w:val="28"/>
          <w:lang w:val="en-US"/>
        </w:rPr>
        <w:t>P</w:t>
      </w:r>
      <w:r>
        <w:rPr>
          <w:rFonts w:eastAsia="Times New Roman" w:cs="Times New Roman"/>
          <w:color w:val="000000" w:themeColor="text1"/>
          <w:szCs w:val="28"/>
        </w:rPr>
        <w:t>M (P6). Имя выходного файла для данного варианта гарантировано будет указано в аргументах.</w:t>
      </w:r>
    </w:p>
    <w:p w14:paraId="381801BF" w14:textId="77777777" w:rsidR="009D5451" w:rsidRPr="009D5451" w:rsidRDefault="00D90ACA" w:rsidP="009D5451">
      <w:pPr>
        <w:rPr>
          <w:b/>
          <w:bCs/>
        </w:rPr>
      </w:pPr>
      <w:r w:rsidRPr="009D5451">
        <w:rPr>
          <w:b/>
          <w:bCs/>
        </w:rPr>
        <w:t>Алгоритм</w:t>
      </w:r>
      <w:r w:rsidR="009D5451" w:rsidRPr="009D5451">
        <w:rPr>
          <w:b/>
          <w:bCs/>
        </w:rPr>
        <w:t>:</w:t>
      </w:r>
    </w:p>
    <w:p w14:paraId="33E9162F" w14:textId="5C321B10" w:rsidR="00D90ACA" w:rsidRDefault="00D90ACA" w:rsidP="009D5451">
      <w:pPr>
        <w:pStyle w:val="a3"/>
        <w:numPr>
          <w:ilvl w:val="0"/>
          <w:numId w:val="1"/>
        </w:numPr>
      </w:pPr>
      <w:r>
        <w:t xml:space="preserve">Читаем </w:t>
      </w:r>
      <w:r w:rsidRPr="009D5451">
        <w:rPr>
          <w:lang w:val="en-US"/>
        </w:rPr>
        <w:t>ppm</w:t>
      </w:r>
      <w:r w:rsidRPr="00D90ACA">
        <w:t xml:space="preserve"> </w:t>
      </w:r>
      <w:r>
        <w:t xml:space="preserve">изображение (проверяем что оно является </w:t>
      </w:r>
      <w:r w:rsidRPr="009D5451">
        <w:rPr>
          <w:lang w:val="en-US"/>
        </w:rPr>
        <w:t>P</w:t>
      </w:r>
      <w:r w:rsidRPr="00D90ACA">
        <w:t>6</w:t>
      </w:r>
      <w:r>
        <w:t xml:space="preserve"> 8 битным</w:t>
      </w:r>
      <w:r w:rsidRPr="00D90ACA">
        <w:t xml:space="preserve"> </w:t>
      </w:r>
      <w:r>
        <w:t>изображением (по ТЗ))</w:t>
      </w:r>
    </w:p>
    <w:p w14:paraId="5F83754E" w14:textId="055C6D76" w:rsidR="00D90ACA" w:rsidRDefault="00D90ACA" w:rsidP="00D90ACA">
      <w:pPr>
        <w:pStyle w:val="a3"/>
        <w:numPr>
          <w:ilvl w:val="0"/>
          <w:numId w:val="1"/>
        </w:numPr>
      </w:pPr>
      <w:r>
        <w:t xml:space="preserve">Находим </w:t>
      </w:r>
      <w:r>
        <w:rPr>
          <w:lang w:val="en-US"/>
        </w:rPr>
        <w:t>Y</w:t>
      </w:r>
      <w:r w:rsidRPr="00D90ACA">
        <w:t xml:space="preserve"> </w:t>
      </w:r>
      <w:r>
        <w:t xml:space="preserve">канал для каждого пикселя из значений </w:t>
      </w:r>
      <w:r>
        <w:rPr>
          <w:lang w:val="en-US"/>
        </w:rPr>
        <w:t>RGB</w:t>
      </w:r>
    </w:p>
    <w:p w14:paraId="45EF0939" w14:textId="45E00D2D" w:rsidR="00D90ACA" w:rsidRDefault="00D90ACA" w:rsidP="00D90ACA">
      <w:pPr>
        <w:pStyle w:val="a3"/>
        <w:numPr>
          <w:ilvl w:val="0"/>
          <w:numId w:val="1"/>
        </w:numPr>
      </w:pPr>
      <w:r>
        <w:t xml:space="preserve">Считаем минимум и максимум значения </w:t>
      </w:r>
      <w:r>
        <w:rPr>
          <w:lang w:val="en-US"/>
        </w:rPr>
        <w:t>Y</w:t>
      </w:r>
      <w:r w:rsidRPr="00D90ACA">
        <w:t xml:space="preserve"> </w:t>
      </w:r>
      <w:r>
        <w:t xml:space="preserve">для каждого пикселя </w:t>
      </w:r>
    </w:p>
    <w:p w14:paraId="3F6651DD" w14:textId="2594B323" w:rsidR="00D90ACA" w:rsidRDefault="00034A4F" w:rsidP="00D90ACA">
      <w:pPr>
        <w:pStyle w:val="a3"/>
        <w:numPr>
          <w:ilvl w:val="0"/>
          <w:numId w:val="1"/>
        </w:numPr>
      </w:pPr>
      <w:r>
        <w:t>Переносим</w:t>
      </w:r>
      <w:r w:rsidR="00D90ACA">
        <w:t xml:space="preserve"> </w:t>
      </w:r>
      <w:r>
        <w:t xml:space="preserve">диапазон значений </w:t>
      </w:r>
      <w:r>
        <w:rPr>
          <w:lang w:val="en-US"/>
        </w:rPr>
        <w:t>Y</w:t>
      </w:r>
      <w:r>
        <w:t xml:space="preserve"> с диапазона </w:t>
      </w:r>
      <w:r w:rsidRPr="00034A4F">
        <w:t>[</w:t>
      </w:r>
      <w:proofErr w:type="spellStart"/>
      <w:r>
        <w:rPr>
          <w:lang w:val="en-US"/>
        </w:rPr>
        <w:t>YMin</w:t>
      </w:r>
      <w:proofErr w:type="spellEnd"/>
      <w:r w:rsidRPr="00034A4F">
        <w:t xml:space="preserve">, </w:t>
      </w:r>
      <w:proofErr w:type="spellStart"/>
      <w:r>
        <w:rPr>
          <w:lang w:val="en-US"/>
        </w:rPr>
        <w:t>YMax</w:t>
      </w:r>
      <w:proofErr w:type="spellEnd"/>
      <w:r w:rsidRPr="00034A4F">
        <w:t xml:space="preserve">] </w:t>
      </w:r>
      <w:r w:rsidR="00D90ACA">
        <w:t xml:space="preserve">на диапазон </w:t>
      </w:r>
      <w:r w:rsidR="00D8492B" w:rsidRPr="00D8492B">
        <w:t>[16;</w:t>
      </w:r>
      <w:r w:rsidRPr="00034A4F">
        <w:t>235</w:t>
      </w:r>
      <w:r w:rsidR="00D8492B" w:rsidRPr="00D8492B">
        <w:t>]</w:t>
      </w:r>
      <w:r w:rsidR="00D8492B">
        <w:t xml:space="preserve"> (по спецификации </w:t>
      </w:r>
      <w:proofErr w:type="spellStart"/>
      <w:r w:rsidR="00D8492B">
        <w:rPr>
          <w:lang w:val="en-US"/>
        </w:rPr>
        <w:t>YCbCr</w:t>
      </w:r>
      <w:proofErr w:type="spellEnd"/>
      <w:r w:rsidR="00D8492B" w:rsidRPr="00D8492B">
        <w:t>.601</w:t>
      </w:r>
      <w:r w:rsidR="00D8492B">
        <w:t xml:space="preserve"> цифровые значения </w:t>
      </w:r>
      <w:proofErr w:type="spellStart"/>
      <w:r w:rsidR="00D8492B">
        <w:rPr>
          <w:lang w:val="en-US"/>
        </w:rPr>
        <w:t>YCbCr</w:t>
      </w:r>
      <w:proofErr w:type="spellEnd"/>
      <w:r w:rsidR="00D8492B">
        <w:t xml:space="preserve"> для канала </w:t>
      </w:r>
      <w:r w:rsidR="00D8492B">
        <w:rPr>
          <w:lang w:val="en-US"/>
        </w:rPr>
        <w:t>Y</w:t>
      </w:r>
      <w:r w:rsidR="00D8492B" w:rsidRPr="00D8492B">
        <w:t xml:space="preserve"> </w:t>
      </w:r>
      <w:r w:rsidR="00D8492B">
        <w:t xml:space="preserve">колеблются в интервале от </w:t>
      </w:r>
      <w:r w:rsidR="00D8492B" w:rsidRPr="00D8492B">
        <w:t xml:space="preserve">[16; </w:t>
      </w:r>
      <w:r w:rsidRPr="00034A4F">
        <w:t>235</w:t>
      </w:r>
      <w:r w:rsidR="00D8492B" w:rsidRPr="00D8492B">
        <w:t>])</w:t>
      </w:r>
    </w:p>
    <w:p w14:paraId="422EDD75" w14:textId="2894CC86" w:rsidR="001F2006" w:rsidRDefault="00034A4F" w:rsidP="00DC08AB">
      <w:pPr>
        <w:pStyle w:val="a3"/>
        <w:numPr>
          <w:ilvl w:val="0"/>
          <w:numId w:val="1"/>
        </w:numPr>
      </w:pPr>
      <w:r>
        <w:t xml:space="preserve">Находим новые значения </w:t>
      </w:r>
      <w:r>
        <w:rPr>
          <w:lang w:val="en-US"/>
        </w:rPr>
        <w:t>R</w:t>
      </w:r>
      <w:r w:rsidRPr="00034A4F">
        <w:t xml:space="preserve">, </w:t>
      </w:r>
      <w:r>
        <w:rPr>
          <w:lang w:val="en-US"/>
        </w:rPr>
        <w:t>G</w:t>
      </w:r>
      <w:r w:rsidRPr="00034A4F">
        <w:t xml:space="preserve"> </w:t>
      </w:r>
      <w:r>
        <w:t xml:space="preserve">и </w:t>
      </w:r>
      <w:r>
        <w:rPr>
          <w:lang w:val="en-US"/>
        </w:rPr>
        <w:t>B</w:t>
      </w:r>
      <w:r w:rsidRPr="00034A4F">
        <w:t xml:space="preserve"> </w:t>
      </w:r>
      <w:r>
        <w:t xml:space="preserve">для каждого пикселя используя новое значение </w:t>
      </w:r>
      <w:r>
        <w:rPr>
          <w:lang w:val="en-US"/>
        </w:rPr>
        <w:t>Y</w:t>
      </w:r>
      <w:r w:rsidRPr="00034A4F">
        <w:t>.</w:t>
      </w:r>
    </w:p>
    <w:p w14:paraId="163184EF" w14:textId="4EC73E8A" w:rsidR="008F3D16" w:rsidRDefault="00890AC7" w:rsidP="00A105D1">
      <w:pPr>
        <w:pStyle w:val="a3"/>
        <w:numPr>
          <w:ilvl w:val="0"/>
          <w:numId w:val="1"/>
        </w:numPr>
      </w:pPr>
      <w:r>
        <w:t>Запишем полученную картинку в файл.</w:t>
      </w:r>
    </w:p>
    <w:p w14:paraId="5C368092" w14:textId="729C0132" w:rsidR="00FC36CF" w:rsidRDefault="00FC36CF" w:rsidP="00B679EB">
      <w:pPr>
        <w:pStyle w:val="1"/>
      </w:pPr>
      <w:r>
        <w:t>Результат работы и замеры скорости</w:t>
      </w:r>
    </w:p>
    <w:p w14:paraId="65E6D2E6" w14:textId="409366FF" w:rsidR="006338A7" w:rsidRPr="008D1B71" w:rsidRDefault="006338A7" w:rsidP="006338A7">
      <w:r>
        <w:t xml:space="preserve">Исходное изображение размера 3840 </w:t>
      </w:r>
      <w:r>
        <w:rPr>
          <w:lang w:val="en-US"/>
        </w:rPr>
        <w:t>x</w:t>
      </w:r>
      <w:r w:rsidRPr="006338A7">
        <w:t xml:space="preserve"> </w:t>
      </w:r>
      <w:r>
        <w:t>2160 пикселей.</w:t>
      </w:r>
    </w:p>
    <w:p w14:paraId="60C0F9E0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lastRenderedPageBreak/>
        <w:drawing>
          <wp:inline distT="0" distB="0" distL="0" distR="0" wp14:anchorId="59F5465D" wp14:editId="53C2D9BE">
            <wp:extent cx="4320000" cy="2430003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DF2A" w14:textId="6F2E4563" w:rsidR="006338A7" w:rsidRDefault="006338A7" w:rsidP="006338A7">
      <w:pPr>
        <w:pStyle w:val="a8"/>
        <w:jc w:val="center"/>
      </w:pPr>
      <w:r>
        <w:t xml:space="preserve">Рисунок </w:t>
      </w:r>
      <w:fldSimple w:instr=" SEQ Рисунок \* ARABIC ">
        <w:r w:rsidR="00A12090">
          <w:rPr>
            <w:noProof/>
          </w:rPr>
          <w:t>2</w:t>
        </w:r>
      </w:fldSimple>
      <w:r>
        <w:rPr>
          <w:lang w:val="en-US"/>
        </w:rPr>
        <w:t xml:space="preserve"> - </w:t>
      </w:r>
      <w:r>
        <w:t>Исходное изображение</w:t>
      </w:r>
    </w:p>
    <w:p w14:paraId="2BC5F15E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drawing>
          <wp:inline distT="0" distB="0" distL="0" distR="0" wp14:anchorId="72893EE4" wp14:editId="0AD821EC">
            <wp:extent cx="4320000" cy="2430003"/>
            <wp:effectExtent l="0" t="0" r="444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5B58" w14:textId="5558E7FF" w:rsidR="006338A7" w:rsidRDefault="006338A7" w:rsidP="006338A7">
      <w:pPr>
        <w:pStyle w:val="a8"/>
        <w:jc w:val="center"/>
      </w:pPr>
      <w:r>
        <w:t xml:space="preserve">Рисунок </w:t>
      </w:r>
      <w:fldSimple w:instr=" SEQ Рисунок \* ARABIC ">
        <w:r w:rsidR="00A12090">
          <w:rPr>
            <w:noProof/>
          </w:rPr>
          <w:t>3</w:t>
        </w:r>
      </w:fldSimple>
      <w:r>
        <w:t xml:space="preserve"> - Изображение с плохим контрастом</w:t>
      </w:r>
    </w:p>
    <w:p w14:paraId="50349E13" w14:textId="77777777" w:rsidR="006338A7" w:rsidRDefault="006338A7" w:rsidP="006338A7">
      <w:pPr>
        <w:keepNext/>
        <w:jc w:val="center"/>
      </w:pPr>
      <w:r w:rsidRPr="006338A7">
        <w:rPr>
          <w:noProof/>
          <w:lang w:val="en-US"/>
        </w:rPr>
        <w:drawing>
          <wp:inline distT="0" distB="0" distL="0" distR="0" wp14:anchorId="0101A859" wp14:editId="402F5350">
            <wp:extent cx="4320000" cy="2429998"/>
            <wp:effectExtent l="0" t="0" r="444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1B489" w14:textId="05267767" w:rsidR="00E90F22" w:rsidRDefault="006338A7" w:rsidP="00E90F22">
      <w:pPr>
        <w:pStyle w:val="a8"/>
        <w:jc w:val="center"/>
      </w:pPr>
      <w:r>
        <w:t xml:space="preserve">Рисунок </w:t>
      </w:r>
      <w:fldSimple w:instr=" SEQ Рисунок \* ARABIC ">
        <w:r w:rsidR="00A12090">
          <w:rPr>
            <w:noProof/>
          </w:rPr>
          <w:t>4</w:t>
        </w:r>
      </w:fldSimple>
      <w:r>
        <w:t xml:space="preserve"> - Результат работы алгоритма</w:t>
      </w:r>
    </w:p>
    <w:p w14:paraId="4CD68C4B" w14:textId="3FFA8E48" w:rsidR="009C1236" w:rsidRPr="00E90F22" w:rsidRDefault="009C1236" w:rsidP="009C1236">
      <w:pPr>
        <w:keepNext/>
      </w:pPr>
      <w:r>
        <w:lastRenderedPageBreak/>
        <w:t xml:space="preserve">Для замера скорости я сделал </w:t>
      </w:r>
      <w:r w:rsidR="008D1B71">
        <w:t>2</w:t>
      </w:r>
      <w:r>
        <w:t xml:space="preserve"> теста </w:t>
      </w:r>
      <w:r w:rsidR="008D1B71">
        <w:t xml:space="preserve">с ключевым отличием в способе задания </w:t>
      </w:r>
      <w:r w:rsidR="008D1B71">
        <w:rPr>
          <w:lang w:val="en-US"/>
        </w:rPr>
        <w:t>schedule</w:t>
      </w:r>
      <w:r w:rsidR="008D1B71" w:rsidRPr="008D1B71">
        <w:t xml:space="preserve"> </w:t>
      </w:r>
      <w:r w:rsidR="008D1B71">
        <w:t>–</w:t>
      </w:r>
      <w:r w:rsidR="00F25F73" w:rsidRPr="00F25F73">
        <w:t xml:space="preserve"> </w:t>
      </w:r>
      <w:r>
        <w:t>во время исполнения (с помощью переменной окружения) или во время компиляции. На каждых параметрах программа запускалась 10 раз для получения достоверных данных.</w:t>
      </w:r>
      <w:r w:rsidR="00E90F22">
        <w:t xml:space="preserve"> Используется 8 потоков поскольку на моём ноутбуке 4 ядра и включен </w:t>
      </w:r>
      <w:r w:rsidR="00E90F22">
        <w:rPr>
          <w:lang w:val="en-US"/>
        </w:rPr>
        <w:t>Hyper</w:t>
      </w:r>
      <w:r w:rsidR="00E90F22" w:rsidRPr="00E90F22">
        <w:t xml:space="preserve"> </w:t>
      </w:r>
      <w:r w:rsidR="00E90F22">
        <w:rPr>
          <w:lang w:val="en-US"/>
        </w:rPr>
        <w:t>threading</w:t>
      </w:r>
      <w:r w:rsidR="00E90F22" w:rsidRPr="00E90F22">
        <w:t>.</w:t>
      </w:r>
    </w:p>
    <w:p w14:paraId="3D812C17" w14:textId="2AA9BD79" w:rsidR="009C1236" w:rsidRDefault="009C1236" w:rsidP="009C1236">
      <w:pPr>
        <w:keepNext/>
      </w:pPr>
      <w:r>
        <w:rPr>
          <w:noProof/>
          <w:lang w:val="en-US"/>
        </w:rPr>
        <mc:AlternateContent>
          <mc:Choice Requires="cx1">
            <w:drawing>
              <wp:inline distT="0" distB="0" distL="0" distR="0" wp14:anchorId="758480E3" wp14:editId="45E1C5CA">
                <wp:extent cx="5486400" cy="3200400"/>
                <wp:effectExtent l="0" t="0" r="0" b="0"/>
                <wp:docPr id="7" name="Диаграмма 7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3"/>
                  </a:graphicData>
                </a:graphic>
              </wp:inline>
            </w:drawing>
          </mc:Choice>
          <mc:Fallback>
            <w:drawing>
              <wp:inline distT="0" distB="0" distL="0" distR="0" wp14:anchorId="758480E3" wp14:editId="45E1C5CA">
                <wp:extent cx="5486400" cy="3200400"/>
                <wp:effectExtent l="0" t="0" r="0" b="0"/>
                <wp:docPr id="7" name="Диаграмма 7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Диаграмма 7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046094E" w14:textId="77ED3290" w:rsidR="006338A7" w:rsidRPr="00CA387B" w:rsidRDefault="009C1236" w:rsidP="009C1236">
      <w:pPr>
        <w:pStyle w:val="a8"/>
        <w:jc w:val="center"/>
      </w:pPr>
      <w:r>
        <w:t xml:space="preserve">Рисунок </w:t>
      </w:r>
      <w:fldSimple w:instr=" SEQ Рисунок \* ARABIC ">
        <w:r w:rsidR="00A12090">
          <w:rPr>
            <w:noProof/>
          </w:rPr>
          <w:t>5</w:t>
        </w:r>
      </w:fldSimple>
      <w:r w:rsidRPr="009C1236">
        <w:t xml:space="preserve"> - </w:t>
      </w:r>
      <w:r>
        <w:t xml:space="preserve">График времени от параметра </w:t>
      </w:r>
      <w:r>
        <w:rPr>
          <w:lang w:val="en-US"/>
        </w:rPr>
        <w:t>schedule</w:t>
      </w:r>
    </w:p>
    <w:p w14:paraId="7FE72F96" w14:textId="14086F83" w:rsidR="000B3F2C" w:rsidRDefault="009C1236" w:rsidP="009C1236">
      <w:r>
        <w:t xml:space="preserve">Заметно что самый быстрый результат давал </w:t>
      </w:r>
      <w:r>
        <w:rPr>
          <w:lang w:val="en-US"/>
        </w:rPr>
        <w:t>schedule</w:t>
      </w:r>
      <w:r w:rsidRPr="009C1236">
        <w:t>(</w:t>
      </w:r>
      <w:r>
        <w:rPr>
          <w:lang w:val="en-US"/>
        </w:rPr>
        <w:t>guided</w:t>
      </w:r>
      <w:r w:rsidRPr="009C1236">
        <w:t xml:space="preserve">) </w:t>
      </w:r>
      <w:r w:rsidR="00103EC9">
        <w:t xml:space="preserve">указанный </w:t>
      </w:r>
      <w:r>
        <w:t>во время компиляции.</w:t>
      </w:r>
      <w:r w:rsidR="000B3F2C">
        <w:t xml:space="preserve"> Для следующего теста буду использовать его.</w:t>
      </w:r>
    </w:p>
    <w:p w14:paraId="5F6E8A0E" w14:textId="77777777" w:rsidR="00CA387B" w:rsidRDefault="00F25F73" w:rsidP="00CA387B">
      <w:pPr>
        <w:keepNext/>
      </w:pPr>
      <w:r>
        <w:rPr>
          <w:noProof/>
        </w:rPr>
        <w:lastRenderedPageBreak/>
        <mc:AlternateContent>
          <mc:Choice Requires="cx1">
            <w:drawing>
              <wp:inline distT="0" distB="0" distL="0" distR="0" wp14:anchorId="705EC1F8" wp14:editId="1EF23C50">
                <wp:extent cx="5486400" cy="3200400"/>
                <wp:effectExtent l="0" t="0" r="0" b="0"/>
                <wp:docPr id="8" name="Диаграмма 8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5"/>
                  </a:graphicData>
                </a:graphic>
              </wp:inline>
            </w:drawing>
          </mc:Choice>
          <mc:Fallback>
            <w:drawing>
              <wp:inline distT="0" distB="0" distL="0" distR="0" wp14:anchorId="705EC1F8" wp14:editId="1EF23C50">
                <wp:extent cx="5486400" cy="3200400"/>
                <wp:effectExtent l="0" t="0" r="0" b="0"/>
                <wp:docPr id="8" name="Диаграмма 8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Диаграмма 8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2308EAD" w14:textId="665091B9" w:rsidR="00F25F73" w:rsidRDefault="00CA387B" w:rsidP="00CA387B">
      <w:pPr>
        <w:pStyle w:val="a8"/>
        <w:jc w:val="center"/>
      </w:pPr>
      <w:r>
        <w:t xml:space="preserve">Рисунок </w:t>
      </w:r>
      <w:fldSimple w:instr=" SEQ Рисунок \* ARABIC ">
        <w:r w:rsidR="00A12090">
          <w:rPr>
            <w:noProof/>
          </w:rPr>
          <w:t>6</w:t>
        </w:r>
      </w:fldSimple>
      <w:r>
        <w:t xml:space="preserve"> - График времени от количества потоков</w:t>
      </w:r>
    </w:p>
    <w:p w14:paraId="39C0751D" w14:textId="77777777" w:rsidR="00A12090" w:rsidRDefault="00CA387B" w:rsidP="00A12090">
      <w:pPr>
        <w:keepNext/>
      </w:pPr>
      <w:r>
        <w:t>Как видно после 8 потоков идёт только ухудшение. Это ожидаемо, поскольку как уже было написано в</w:t>
      </w:r>
      <w:bookmarkStart w:id="3" w:name="_GoBack"/>
      <w:bookmarkEnd w:id="3"/>
      <w:r>
        <w:t>ыше, на моей системе 8 логических ядер.</w:t>
      </w:r>
      <w:r w:rsidR="00A12090">
        <w:rPr>
          <w:noProof/>
        </w:rPr>
        <mc:AlternateContent>
          <mc:Choice Requires="cx1">
            <w:drawing>
              <wp:inline distT="0" distB="0" distL="0" distR="0" wp14:anchorId="68664BA0" wp14:editId="54252C41">
                <wp:extent cx="5486400" cy="3200400"/>
                <wp:effectExtent l="0" t="0" r="0" b="0"/>
                <wp:docPr id="9" name="Диаграмма 9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7"/>
                  </a:graphicData>
                </a:graphic>
              </wp:inline>
            </w:drawing>
          </mc:Choice>
          <mc:Fallback>
            <w:drawing>
              <wp:inline distT="0" distB="0" distL="0" distR="0" wp14:anchorId="68664BA0" wp14:editId="54252C41">
                <wp:extent cx="5486400" cy="3200400"/>
                <wp:effectExtent l="0" t="0" r="0" b="0"/>
                <wp:docPr id="9" name="Диаграмма 9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Диаграмма 9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400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4674033" w14:textId="3816E09C" w:rsidR="00CC3A13" w:rsidRPr="00CC3A13" w:rsidRDefault="00A12090" w:rsidP="00CC3A13">
      <w:pPr>
        <w:pStyle w:val="a8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- Сравнение с </w:t>
      </w:r>
      <w:proofErr w:type="spellStart"/>
      <w:r>
        <w:t>влюченым</w:t>
      </w:r>
      <w:proofErr w:type="spellEnd"/>
      <w:r>
        <w:t xml:space="preserve"> и </w:t>
      </w:r>
      <w:proofErr w:type="spellStart"/>
      <w:r>
        <w:t>выключеным</w:t>
      </w:r>
      <w:proofErr w:type="spellEnd"/>
      <w:r>
        <w:t xml:space="preserve"> </w:t>
      </w:r>
      <w:proofErr w:type="spellStart"/>
      <w:r>
        <w:rPr>
          <w:lang w:val="en-US"/>
        </w:rPr>
        <w:t>openmp</w:t>
      </w:r>
      <w:proofErr w:type="spellEnd"/>
    </w:p>
    <w:p w14:paraId="129A58A3" w14:textId="77777777" w:rsidR="00E90F22" w:rsidRDefault="00E90F22" w:rsidP="009C1236"/>
    <w:p w14:paraId="2134AAD5" w14:textId="3DD3C2DB" w:rsidR="009C1236" w:rsidRPr="009C1236" w:rsidRDefault="009C1236" w:rsidP="009C1236">
      <w:r>
        <w:t xml:space="preserve"> </w:t>
      </w:r>
    </w:p>
    <w:p w14:paraId="51CC77C1" w14:textId="2E0DA317" w:rsidR="00462A80" w:rsidRPr="00FC36CF" w:rsidRDefault="00B679EB" w:rsidP="00B679EB">
      <w:pPr>
        <w:pStyle w:val="1"/>
      </w:pPr>
      <w:r>
        <w:lastRenderedPageBreak/>
        <w:t>Листинг кода</w:t>
      </w:r>
    </w:p>
    <w:p w14:paraId="09E558DA" w14:textId="345674EA" w:rsidR="000E2CFC" w:rsidRPr="00FC36CF" w:rsidRDefault="000E2CFC" w:rsidP="000E2CFC">
      <w:r>
        <w:t xml:space="preserve">Язык – </w:t>
      </w:r>
      <w:r>
        <w:rPr>
          <w:lang w:val="en-US"/>
        </w:rPr>
        <w:t>C</w:t>
      </w:r>
      <w:r w:rsidRPr="00FC36CF">
        <w:t>11</w:t>
      </w:r>
    </w:p>
    <w:p w14:paraId="73CFF6F1" w14:textId="2243222F" w:rsidR="000E2CFC" w:rsidRPr="00FC36CF" w:rsidRDefault="000E2CFC" w:rsidP="000E2CFC">
      <w:r>
        <w:t xml:space="preserve">Компилятор – </w:t>
      </w:r>
      <w:r>
        <w:rPr>
          <w:lang w:val="en-US"/>
        </w:rPr>
        <w:t>GNU</w:t>
      </w:r>
      <w:r w:rsidRPr="00FC36CF">
        <w:t xml:space="preserve"> </w:t>
      </w:r>
      <w:proofErr w:type="spellStart"/>
      <w:r>
        <w:rPr>
          <w:lang w:val="en-US"/>
        </w:rPr>
        <w:t>gcc</w:t>
      </w:r>
      <w:proofErr w:type="spellEnd"/>
      <w:r w:rsidRPr="00FC36CF">
        <w:t xml:space="preserve"> 10.2.0</w:t>
      </w:r>
    </w:p>
    <w:p w14:paraId="73B6BC48" w14:textId="58F5CABB" w:rsidR="00B679EB" w:rsidRDefault="00CC3A13" w:rsidP="00B679EB">
      <w:pPr>
        <w:rPr>
          <w:rFonts w:cs="Times New Roman"/>
          <w:b/>
          <w:bCs/>
          <w:szCs w:val="28"/>
          <w:lang w:val="en-US"/>
        </w:rPr>
      </w:pPr>
      <w:proofErr w:type="spellStart"/>
      <w:r>
        <w:rPr>
          <w:rFonts w:cs="Times New Roman"/>
          <w:b/>
          <w:bCs/>
          <w:szCs w:val="28"/>
          <w:lang w:val="en-US"/>
        </w:rPr>
        <w:t>main.c</w:t>
      </w:r>
      <w:proofErr w:type="spellEnd"/>
    </w:p>
    <w:p w14:paraId="5A394FA2" w14:textId="34E74627" w:rsidR="00CC3A13" w:rsidRDefault="00CC3A13" w:rsidP="00CC3A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</w:pP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ppm.h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normalize.h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stdio.h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omp.h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stdlib.h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9E880D"/>
          <w:sz w:val="20"/>
          <w:szCs w:val="20"/>
          <w:lang w:val="en-US" w:eastAsia="ru-RU"/>
        </w:rPr>
        <w:t xml:space="preserve">#include 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&lt;sys/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timeb.h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&gt;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int </w:t>
      </w:r>
      <w:r w:rsidRPr="00CC3A13">
        <w:rPr>
          <w:rFonts w:ascii="Consolas" w:eastAsia="Times New Roman" w:hAnsi="Consolas" w:cs="Courier New"/>
          <w:color w:val="00627A"/>
          <w:sz w:val="20"/>
          <w:szCs w:val="20"/>
          <w:lang w:val="en-US" w:eastAsia="ru-RU"/>
        </w:rPr>
        <w:t>main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int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argc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char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[])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argc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 !=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4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"Usage: 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 &lt;threads&gt; &lt;input&gt; &lt;output&gt;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char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endptr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errno</w:t>
      </w:r>
      <w:proofErr w:type="spellEnd"/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long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threads_n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strtol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 &amp;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endptr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10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endptr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!=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]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strlen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])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|| </w:t>
      </w:r>
      <w:proofErr w:type="spellStart"/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errno</w:t>
      </w:r>
      <w:proofErr w:type="spellEnd"/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==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ERANGE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"Number of threads must be an integer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omp_set_num_threads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threads_n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371F80"/>
          <w:sz w:val="20"/>
          <w:szCs w:val="20"/>
          <w:lang w:val="en-US" w:eastAsia="ru-RU"/>
        </w:rPr>
        <w:t xml:space="preserve">image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*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ppm_read_image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2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==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NULL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ppm_error_message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struct </w:t>
      </w:r>
      <w:proofErr w:type="spellStart"/>
      <w:r w:rsidRPr="00CC3A13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>timeb</w:t>
      </w:r>
      <w:proofErr w:type="spellEnd"/>
      <w:r w:rsidRPr="00CC3A13">
        <w:rPr>
          <w:rFonts w:ascii="Consolas" w:eastAsia="Times New Roman" w:hAnsi="Consolas" w:cs="Courier New"/>
          <w:color w:val="00808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ftime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&amp;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normalize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ftime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&amp;</w:t>
      </w:r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long </w:t>
      </w:r>
      <w:proofErr w:type="spellStart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</w:t>
      </w:r>
      <w:proofErr w:type="spellEnd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ns_start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 long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millitm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start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time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1000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long </w:t>
      </w:r>
      <w:proofErr w:type="spellStart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</w:t>
      </w:r>
      <w:proofErr w:type="spellEnd"/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ns_end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=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long long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 xml:space="preserve">)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millitm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+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end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.</w:t>
      </w:r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>time</w:t>
      </w:r>
      <w:proofErr w:type="spellEnd"/>
      <w:r w:rsidRPr="00CC3A13">
        <w:rPr>
          <w:rFonts w:ascii="Consolas" w:eastAsia="Times New Roman" w:hAnsi="Consolas" w:cs="Courier New"/>
          <w:color w:val="660E7A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*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1000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printf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"Time (%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ld</w:t>
      </w:r>
      <w:proofErr w:type="spellEnd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 xml:space="preserve"> thread(s)) - %</w:t>
      </w:r>
      <w:proofErr w:type="spellStart"/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fms</w:t>
      </w:r>
      <w:proofErr w:type="spellEnd"/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,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  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threads_n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((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>float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 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ns_end</w:t>
      </w:r>
      <w:proofErr w:type="spellEnd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- 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ns_start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)))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if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!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ppm_write_image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argv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[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3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])) {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ppm_error_message</w:t>
      </w:r>
      <w:proofErr w:type="spellEnd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fputs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037A6"/>
          <w:sz w:val="20"/>
          <w:szCs w:val="20"/>
          <w:lang w:val="en-US" w:eastAsia="ru-RU"/>
        </w:rPr>
        <w:t>\n</w:t>
      </w:r>
      <w:r w:rsidRPr="00CC3A13">
        <w:rPr>
          <w:rFonts w:ascii="Consolas" w:eastAsia="Times New Roman" w:hAnsi="Consolas" w:cs="Courier New"/>
          <w:color w:val="067D17"/>
          <w:sz w:val="20"/>
          <w:szCs w:val="20"/>
          <w:lang w:val="en-US" w:eastAsia="ru-RU"/>
        </w:rPr>
        <w:t>"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 xml:space="preserve">, </w:t>
      </w:r>
      <w:r w:rsidRPr="00CC3A13">
        <w:rPr>
          <w:rFonts w:ascii="Consolas" w:eastAsia="Times New Roman" w:hAnsi="Consolas" w:cs="Courier New"/>
          <w:b/>
          <w:bCs/>
          <w:color w:val="1F542E"/>
          <w:sz w:val="20"/>
          <w:szCs w:val="20"/>
          <w:lang w:val="en-US" w:eastAsia="ru-RU"/>
        </w:rPr>
        <w:t>stderr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-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1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br/>
        <w:t xml:space="preserve">    </w:t>
      </w:r>
      <w:proofErr w:type="spellStart"/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image_destruct_image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(</w:t>
      </w:r>
      <w:proofErr w:type="spellStart"/>
      <w:r w:rsidRPr="00CC3A1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img</w:t>
      </w:r>
      <w:proofErr w:type="spellEnd"/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)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CC3A13">
        <w:rPr>
          <w:rFonts w:ascii="Consolas" w:eastAsia="Times New Roman" w:hAnsi="Consolas" w:cs="Courier New"/>
          <w:color w:val="0033B3"/>
          <w:sz w:val="20"/>
          <w:szCs w:val="20"/>
          <w:lang w:val="en-US" w:eastAsia="ru-RU"/>
        </w:rPr>
        <w:t xml:space="preserve">return </w:t>
      </w:r>
      <w:r w:rsidRPr="00CC3A13">
        <w:rPr>
          <w:rFonts w:ascii="Consolas" w:eastAsia="Times New Roman" w:hAnsi="Consolas" w:cs="Courier New"/>
          <w:color w:val="1750EB"/>
          <w:sz w:val="20"/>
          <w:szCs w:val="20"/>
          <w:lang w:val="en-US" w:eastAsia="ru-RU"/>
        </w:rPr>
        <w:t>0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t>;</w:t>
      </w:r>
      <w:r w:rsidRPr="00CC3A13"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  <w:br/>
      </w:r>
      <w:r w:rsidRPr="00CC3A13">
        <w:rPr>
          <w:rFonts w:ascii="Consolas" w:eastAsia="Times New Roman" w:hAnsi="Consolas" w:cs="Courier New"/>
          <w:i/>
          <w:iCs/>
          <w:color w:val="871094"/>
          <w:sz w:val="20"/>
          <w:szCs w:val="20"/>
          <w:lang w:val="en-US" w:eastAsia="ru-RU"/>
        </w:rPr>
        <w:t>}</w:t>
      </w:r>
    </w:p>
    <w:p w14:paraId="277B1C0A" w14:textId="74D9FBA9" w:rsidR="00CC3A13" w:rsidRDefault="00CC3A13" w:rsidP="00CC3A13">
      <w:pPr>
        <w:rPr>
          <w:b/>
          <w:bCs/>
          <w:lang w:val="en-US" w:eastAsia="ru-RU"/>
        </w:rPr>
      </w:pPr>
      <w:proofErr w:type="spellStart"/>
      <w:r>
        <w:rPr>
          <w:b/>
          <w:bCs/>
          <w:lang w:val="en-US" w:eastAsia="ru-RU"/>
        </w:rPr>
        <w:lastRenderedPageBreak/>
        <w:t>ppm.h</w:t>
      </w:r>
      <w:proofErr w:type="spellEnd"/>
    </w:p>
    <w:p w14:paraId="6862DDAF" w14:textId="2A59F8BD" w:rsidR="00CC3A13" w:rsidRDefault="00CC3A13" w:rsidP="00CC3A13">
      <w:pPr>
        <w:pStyle w:val="HTML"/>
        <w:shd w:val="clear" w:color="auto" w:fill="FFFFFF"/>
        <w:rPr>
          <w:rFonts w:ascii="Consolas" w:hAnsi="Consolas"/>
          <w:color w:val="9E880D"/>
          <w:lang w:val="en-US"/>
        </w:rPr>
      </w:pPr>
      <w:r w:rsidRPr="00CC3A13">
        <w:rPr>
          <w:rFonts w:ascii="Consolas" w:hAnsi="Consolas"/>
          <w:i/>
          <w:iCs/>
          <w:color w:val="8C8C8C"/>
          <w:lang w:val="en-US"/>
        </w:rPr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 Created by me on 20.12.2020.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</w:t>
      </w:r>
      <w:proofErr w:type="spellStart"/>
      <w:r w:rsidRPr="00CC3A13">
        <w:rPr>
          <w:rFonts w:ascii="Consolas" w:hAnsi="Consolas"/>
          <w:color w:val="9E880D"/>
          <w:lang w:val="en-US"/>
        </w:rPr>
        <w:t>ifndef</w:t>
      </w:r>
      <w:proofErr w:type="spellEnd"/>
      <w:r w:rsidRPr="00CC3A13">
        <w:rPr>
          <w:rFonts w:ascii="Consolas" w:hAnsi="Consolas"/>
          <w:color w:val="9E880D"/>
          <w:lang w:val="en-US"/>
        </w:rPr>
        <w:t xml:space="preserve"> </w:t>
      </w:r>
      <w:r w:rsidRPr="00CC3A13">
        <w:rPr>
          <w:rFonts w:ascii="Consolas" w:hAnsi="Consolas"/>
          <w:b/>
          <w:bCs/>
          <w:color w:val="1F542E"/>
          <w:lang w:val="en-US"/>
        </w:rPr>
        <w:t>HW5_PPM_H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HW5_PPM_H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image.h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stdlib.h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stdio.h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string.h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limits.h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errno.h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char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627A"/>
          <w:lang w:val="en-US"/>
        </w:rPr>
        <w:t>ppm_read_image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char </w:t>
      </w:r>
      <w:r w:rsidRPr="00CC3A13">
        <w:rPr>
          <w:rFonts w:ascii="Consolas" w:hAnsi="Consolas"/>
          <w:color w:val="080808"/>
          <w:lang w:val="en-US"/>
        </w:rPr>
        <w:t>*path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FILE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000000"/>
          <w:lang w:val="en-US"/>
        </w:rPr>
        <w:t xml:space="preserve">in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fopen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 xml:space="preserve">path,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rb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in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"Could not open image"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fscanf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67D17"/>
          <w:lang w:val="en-US"/>
        </w:rPr>
        <w:t>"P6%d%d%d</w:t>
      </w:r>
      <w:r w:rsidRPr="00CC3A13">
        <w:rPr>
          <w:rFonts w:ascii="Consolas" w:hAnsi="Consolas"/>
          <w:color w:val="0037A6"/>
          <w:lang w:val="en-US"/>
        </w:rPr>
        <w:t>\n</w:t>
      </w:r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80808"/>
          <w:lang w:val="en-US"/>
        </w:rPr>
        <w:t>, &amp;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>, &amp;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>, &amp;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!= 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"Format error"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&gt;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"Cannot work with non 8 bit images"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l_maxval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!=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"Assertion fail. Image is not from 0 to 255."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image_init_image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"Could not create image"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371F80"/>
          <w:lang w:val="en-US"/>
        </w:rPr>
        <w:t>size_t</w:t>
      </w:r>
      <w:proofErr w:type="spellEnd"/>
      <w:r w:rsidRPr="00CC3A13">
        <w:rPr>
          <w:rFonts w:ascii="Consolas" w:hAnsi="Consolas"/>
          <w:color w:val="371F80"/>
          <w:lang w:val="en-US"/>
        </w:rPr>
        <w:t xml:space="preserve">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033B3"/>
          <w:lang w:val="en-US"/>
        </w:rPr>
        <w:t>sizeof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unsigned char</w:t>
      </w:r>
      <w:r w:rsidRPr="00CC3A13">
        <w:rPr>
          <w:rFonts w:ascii="Consolas" w:hAnsi="Consolas"/>
          <w:i/>
          <w:iCs/>
          <w:color w:val="871094"/>
          <w:lang w:val="en-US"/>
        </w:rPr>
        <w:t>[</w:t>
      </w:r>
      <w:r w:rsidRPr="00CC3A13">
        <w:rPr>
          <w:rFonts w:ascii="Consolas" w:hAnsi="Consolas"/>
          <w:color w:val="000000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000000"/>
          <w:lang w:val="en-US"/>
        </w:rPr>
        <w:t>width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i/>
          <w:iCs/>
          <w:color w:val="871094"/>
          <w:lang w:val="en-US"/>
        </w:rPr>
        <w:t>])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371F80"/>
          <w:lang w:val="en-US"/>
        </w:rPr>
        <w:t>size_t</w:t>
      </w:r>
      <w:proofErr w:type="spellEnd"/>
      <w:r w:rsidRPr="00CC3A13">
        <w:rPr>
          <w:rFonts w:ascii="Consolas" w:hAnsi="Consolas"/>
          <w:color w:val="371F80"/>
          <w:lang w:val="en-US"/>
        </w:rPr>
        <w:t xml:space="preserve"> </w:t>
      </w:r>
      <w:r w:rsidRPr="00CC3A13">
        <w:rPr>
          <w:rFonts w:ascii="Consolas" w:hAnsi="Consolas"/>
          <w:color w:val="000000"/>
          <w:lang w:val="en-US"/>
        </w:rPr>
        <w:t xml:space="preserve">read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fread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ferror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"Error while reading file"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read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 xml:space="preserve">&amp;&amp;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feof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"Unexpected EOF"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lastRenderedPageBreak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read </w:t>
      </w:r>
      <w:r w:rsidRPr="00CC3A13">
        <w:rPr>
          <w:rFonts w:ascii="Consolas" w:hAnsi="Consolas"/>
          <w:color w:val="080808"/>
          <w:lang w:val="en-US"/>
        </w:rPr>
        <w:t xml:space="preserve">&gt; </w:t>
      </w:r>
      <w:r w:rsidRPr="00CC3A13">
        <w:rPr>
          <w:rFonts w:ascii="Consolas" w:hAnsi="Consolas"/>
          <w:color w:val="000000"/>
          <w:lang w:val="en-US"/>
        </w:rPr>
        <w:t xml:space="preserve">need </w:t>
      </w:r>
      <w:r w:rsidRPr="00CC3A13">
        <w:rPr>
          <w:rFonts w:ascii="Consolas" w:hAnsi="Consolas"/>
          <w:color w:val="080808"/>
          <w:lang w:val="en-US"/>
        </w:rPr>
        <w:t>&amp;&amp; !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feof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"More data after image data"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in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C8C8C"/>
          <w:lang w:val="en-US"/>
        </w:rPr>
        <w:t>//    if 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!= 255) { // Not needed because all images are from 0 to 255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//#pragma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omp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parallel for schedule(static) collapse(2) shared(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height, width,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) default(none)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for (int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= 0;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 &lt; height;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++) {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for (int j = 0; j &lt; width;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j++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) {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   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 = ((unsigned int)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j)) * 255 /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;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   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 = ((unsigned int)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j)) * 255 /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;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   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 = ((unsigned int)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(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i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 xml:space="preserve">, j)) * 255 /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l_maxval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t>;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    }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    }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   }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proofErr w:type="spellStart"/>
      <w:r w:rsidRPr="00CC3A13">
        <w:rPr>
          <w:rFonts w:ascii="Consolas" w:hAnsi="Consolas"/>
          <w:color w:val="000000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int </w:t>
      </w:r>
      <w:proofErr w:type="spellStart"/>
      <w:r w:rsidRPr="00CC3A13">
        <w:rPr>
          <w:rFonts w:ascii="Consolas" w:hAnsi="Consolas"/>
          <w:color w:val="00627A"/>
          <w:lang w:val="en-US"/>
        </w:rPr>
        <w:t>ppm_write_image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33B3"/>
          <w:lang w:val="en-US"/>
        </w:rPr>
        <w:t xml:space="preserve">char </w:t>
      </w:r>
      <w:r w:rsidRPr="00CC3A13">
        <w:rPr>
          <w:rFonts w:ascii="Consolas" w:hAnsi="Consolas"/>
          <w:color w:val="080808"/>
          <w:lang w:val="en-US"/>
        </w:rPr>
        <w:t>*p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FILE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000000"/>
          <w:lang w:val="en-US"/>
        </w:rPr>
        <w:t xml:space="preserve">out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fopen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 xml:space="preserve">p,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wb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out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proofErr w:type="spellStart"/>
      <w:r w:rsidRPr="00CC3A13">
        <w:rPr>
          <w:rFonts w:ascii="Consolas" w:hAnsi="Consolas"/>
          <w:color w:val="000000"/>
          <w:lang w:val="en-US"/>
        </w:rPr>
        <w:t>ppm_error_message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067D17"/>
          <w:lang w:val="en-US"/>
        </w:rPr>
        <w:t>"Cannot open file for writing"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fprintf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out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67D17"/>
          <w:lang w:val="en-US"/>
        </w:rPr>
        <w:t>"P6</w:t>
      </w:r>
      <w:r w:rsidRPr="00CC3A13">
        <w:rPr>
          <w:rFonts w:ascii="Consolas" w:hAnsi="Consolas"/>
          <w:color w:val="0037A6"/>
          <w:lang w:val="en-US"/>
        </w:rPr>
        <w:t>\</w:t>
      </w:r>
      <w:proofErr w:type="spellStart"/>
      <w:r w:rsidRPr="00CC3A13">
        <w:rPr>
          <w:rFonts w:ascii="Consolas" w:hAnsi="Consolas"/>
          <w:color w:val="0037A6"/>
          <w:lang w:val="en-US"/>
        </w:rPr>
        <w:t>n</w:t>
      </w:r>
      <w:r w:rsidRPr="00CC3A13">
        <w:rPr>
          <w:rFonts w:ascii="Consolas" w:hAnsi="Consolas"/>
          <w:color w:val="067D17"/>
          <w:lang w:val="en-US"/>
        </w:rPr>
        <w:t>%d</w:t>
      </w:r>
      <w:proofErr w:type="spellEnd"/>
      <w:r w:rsidRPr="00CC3A13">
        <w:rPr>
          <w:rFonts w:ascii="Consolas" w:hAnsi="Consolas"/>
          <w:color w:val="067D17"/>
          <w:lang w:val="en-US"/>
        </w:rPr>
        <w:t xml:space="preserve"> %d</w:t>
      </w:r>
      <w:r w:rsidRPr="00CC3A13">
        <w:rPr>
          <w:rFonts w:ascii="Consolas" w:hAnsi="Consolas"/>
          <w:color w:val="0037A6"/>
          <w:lang w:val="en-US"/>
        </w:rPr>
        <w:t>\n</w:t>
      </w:r>
      <w:r w:rsidRPr="00CC3A13">
        <w:rPr>
          <w:rFonts w:ascii="Consolas" w:hAnsi="Consolas"/>
          <w:color w:val="067D17"/>
          <w:lang w:val="en-US"/>
        </w:rPr>
        <w:t>255</w:t>
      </w:r>
      <w:r w:rsidRPr="00CC3A13">
        <w:rPr>
          <w:rFonts w:ascii="Consolas" w:hAnsi="Consolas"/>
          <w:color w:val="0037A6"/>
          <w:lang w:val="en-US"/>
        </w:rPr>
        <w:t>\n</w:t>
      </w:r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fwrite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width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height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out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proofErr w:type="spellStart"/>
      <w:r w:rsidRPr="00CC3A13">
        <w:rPr>
          <w:rFonts w:ascii="Consolas" w:hAnsi="Consolas"/>
          <w:color w:val="080808"/>
          <w:lang w:val="en-US"/>
        </w:rPr>
        <w:t>fclose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out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#endif</w:t>
      </w:r>
    </w:p>
    <w:p w14:paraId="58A83344" w14:textId="77777777" w:rsidR="00CC3A13" w:rsidRDefault="00CC3A13" w:rsidP="00CC3A13">
      <w:pPr>
        <w:pStyle w:val="HTML"/>
        <w:shd w:val="clear" w:color="auto" w:fill="FFFFFF"/>
        <w:rPr>
          <w:rFonts w:ascii="Consolas" w:hAnsi="Consolas"/>
          <w:color w:val="9E880D"/>
          <w:lang w:val="en-US"/>
        </w:rPr>
      </w:pPr>
    </w:p>
    <w:p w14:paraId="1C78AE35" w14:textId="47C391EB" w:rsidR="00CC3A13" w:rsidRDefault="00CC3A13" w:rsidP="00CC3A13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normalize.h</w:t>
      </w:r>
      <w:proofErr w:type="spellEnd"/>
    </w:p>
    <w:p w14:paraId="16B3636D" w14:textId="77777777" w:rsidR="00CC3A13" w:rsidRPr="00CC3A13" w:rsidRDefault="00CC3A13" w:rsidP="00CC3A13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  <w:r w:rsidRPr="00CC3A13">
        <w:rPr>
          <w:rFonts w:ascii="Consolas" w:hAnsi="Consolas"/>
          <w:i/>
          <w:iCs/>
          <w:color w:val="8C8C8C"/>
          <w:lang w:val="en-US"/>
        </w:rPr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 Created by me on 20.12.2020.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</w:t>
      </w:r>
      <w:proofErr w:type="spellStart"/>
      <w:r w:rsidRPr="00CC3A13">
        <w:rPr>
          <w:rFonts w:ascii="Consolas" w:hAnsi="Consolas"/>
          <w:color w:val="9E880D"/>
          <w:lang w:val="en-US"/>
        </w:rPr>
        <w:t>ifndef</w:t>
      </w:r>
      <w:proofErr w:type="spellEnd"/>
      <w:r w:rsidRPr="00CC3A13">
        <w:rPr>
          <w:rFonts w:ascii="Consolas" w:hAnsi="Consolas"/>
          <w:color w:val="9E880D"/>
          <w:lang w:val="en-US"/>
        </w:rPr>
        <w:t xml:space="preserve"> </w:t>
      </w:r>
      <w:r w:rsidRPr="00CC3A13">
        <w:rPr>
          <w:rFonts w:ascii="Consolas" w:hAnsi="Consolas"/>
          <w:b/>
          <w:bCs/>
          <w:color w:val="1F542E"/>
          <w:lang w:val="en-US"/>
        </w:rPr>
        <w:t>HW5_NORMALIZE_H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HW5_NORMALIZE_H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"</w:t>
      </w:r>
      <w:proofErr w:type="spellStart"/>
      <w:r w:rsidRPr="00CC3A13">
        <w:rPr>
          <w:rFonts w:ascii="Consolas" w:hAnsi="Consolas"/>
          <w:color w:val="067D17"/>
          <w:lang w:val="en-US"/>
        </w:rPr>
        <w:t>image.h</w:t>
      </w:r>
      <w:proofErr w:type="spellEnd"/>
      <w:r w:rsidRPr="00CC3A13">
        <w:rPr>
          <w:rFonts w:ascii="Consolas" w:hAnsi="Consolas"/>
          <w:color w:val="067D17"/>
          <w:lang w:val="en-US"/>
        </w:rPr>
        <w:t>"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math.h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stdio.h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</w:t>
      </w:r>
      <w:proofErr w:type="spellStart"/>
      <w:r w:rsidRPr="00CC3A13">
        <w:rPr>
          <w:rFonts w:ascii="Consolas" w:hAnsi="Consolas"/>
          <w:color w:val="067D17"/>
          <w:lang w:val="en-US"/>
        </w:rPr>
        <w:t>stdlib.h</w:t>
      </w:r>
      <w:proofErr w:type="spellEnd"/>
      <w:r w:rsidRPr="00CC3A13">
        <w:rPr>
          <w:rFonts w:ascii="Consolas" w:hAnsi="Consolas"/>
          <w:color w:val="067D17"/>
          <w:lang w:val="en-US"/>
        </w:rPr>
        <w:t>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</w:t>
      </w:r>
      <w:proofErr w:type="spellStart"/>
      <w:r w:rsidRPr="00CC3A13">
        <w:rPr>
          <w:rFonts w:ascii="Consolas" w:hAnsi="Consolas"/>
          <w:color w:val="9E880D"/>
          <w:lang w:val="en-US"/>
        </w:rPr>
        <w:t>ifndef</w:t>
      </w:r>
      <w:proofErr w:type="spellEnd"/>
      <w:r w:rsidRPr="00CC3A13">
        <w:rPr>
          <w:rFonts w:ascii="Consolas" w:hAnsi="Consolas"/>
          <w:color w:val="9E880D"/>
          <w:lang w:val="en-US"/>
        </w:rPr>
        <w:t xml:space="preserve"> </w:t>
      </w:r>
      <w:r w:rsidRPr="00CC3A13">
        <w:rPr>
          <w:rFonts w:ascii="Consolas" w:hAnsi="Consolas"/>
          <w:b/>
          <w:bCs/>
          <w:color w:val="1F542E"/>
          <w:lang w:val="en-US"/>
        </w:rPr>
        <w:t>max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max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a, b</w:t>
      </w:r>
      <w:r w:rsidRPr="00CC3A13">
        <w:rPr>
          <w:rFonts w:ascii="Consolas" w:hAnsi="Consolas"/>
          <w:i/>
          <w:iCs/>
          <w:color w:val="871094"/>
          <w:lang w:val="en-US"/>
        </w:rPr>
        <w:t>) ((</w:t>
      </w:r>
      <w:r w:rsidRPr="00CC3A13">
        <w:rPr>
          <w:rFonts w:ascii="Consolas" w:hAnsi="Consolas"/>
          <w:color w:val="080808"/>
          <w:lang w:val="en-US"/>
        </w:rPr>
        <w:t>a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b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?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b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: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a</w:t>
      </w:r>
      <w:r w:rsidRPr="00CC3A13">
        <w:rPr>
          <w:rFonts w:ascii="Consolas" w:hAnsi="Consolas"/>
          <w:i/>
          <w:iCs/>
          <w:color w:val="871094"/>
          <w:lang w:val="en-US"/>
        </w:rPr>
        <w:t>))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#endif</w:t>
      </w:r>
      <w:r w:rsidRPr="00CC3A13">
        <w:rPr>
          <w:rFonts w:ascii="Consolas" w:hAnsi="Consolas"/>
          <w:color w:val="9E880D"/>
          <w:lang w:val="en-US"/>
        </w:rPr>
        <w:br/>
        <w:t>#</w:t>
      </w:r>
      <w:proofErr w:type="spellStart"/>
      <w:r w:rsidRPr="00CC3A13">
        <w:rPr>
          <w:rFonts w:ascii="Consolas" w:hAnsi="Consolas"/>
          <w:color w:val="9E880D"/>
          <w:lang w:val="en-US"/>
        </w:rPr>
        <w:t>ifndef</w:t>
      </w:r>
      <w:proofErr w:type="spellEnd"/>
      <w:r w:rsidRPr="00CC3A13">
        <w:rPr>
          <w:rFonts w:ascii="Consolas" w:hAnsi="Consolas"/>
          <w:color w:val="9E880D"/>
          <w:lang w:val="en-US"/>
        </w:rPr>
        <w:t xml:space="preserve"> </w:t>
      </w:r>
      <w:r w:rsidRPr="00CC3A13">
        <w:rPr>
          <w:rFonts w:ascii="Consolas" w:hAnsi="Consolas"/>
          <w:b/>
          <w:bCs/>
          <w:color w:val="1F542E"/>
          <w:lang w:val="en-US"/>
        </w:rPr>
        <w:t>min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min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a, b</w:t>
      </w:r>
      <w:r w:rsidRPr="00CC3A13">
        <w:rPr>
          <w:rFonts w:ascii="Consolas" w:hAnsi="Consolas"/>
          <w:i/>
          <w:iCs/>
          <w:color w:val="871094"/>
          <w:lang w:val="en-US"/>
        </w:rPr>
        <w:t>) ((</w:t>
      </w:r>
      <w:r w:rsidRPr="00CC3A13">
        <w:rPr>
          <w:rFonts w:ascii="Consolas" w:hAnsi="Consolas"/>
          <w:color w:val="080808"/>
          <w:lang w:val="en-US"/>
        </w:rPr>
        <w:t>a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&gt;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b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?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b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: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a</w:t>
      </w:r>
      <w:r w:rsidRPr="00CC3A13">
        <w:rPr>
          <w:rFonts w:ascii="Consolas" w:hAnsi="Consolas"/>
          <w:i/>
          <w:iCs/>
          <w:color w:val="871094"/>
          <w:lang w:val="en-US"/>
        </w:rPr>
        <w:t>))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>#endif</w:t>
      </w:r>
      <w:r w:rsidRPr="00CC3A13">
        <w:rPr>
          <w:rFonts w:ascii="Consolas" w:hAnsi="Consolas"/>
          <w:color w:val="9E880D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lastRenderedPageBreak/>
        <w:br/>
      </w:r>
      <w:r w:rsidRPr="00CC3A13">
        <w:rPr>
          <w:rFonts w:ascii="Consolas" w:hAnsi="Consolas"/>
          <w:color w:val="0033B3"/>
          <w:lang w:val="en-US"/>
        </w:rPr>
        <w:t xml:space="preserve">void </w:t>
      </w:r>
      <w:r w:rsidRPr="00CC3A13">
        <w:rPr>
          <w:rFonts w:ascii="Consolas" w:hAnsi="Consolas"/>
          <w:color w:val="00627A"/>
          <w:lang w:val="en-US"/>
        </w:rPr>
        <w:t>normalize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C8C8C"/>
          <w:lang w:val="en-US"/>
        </w:rPr>
        <w:t xml:space="preserve">// convert to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ycbcr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// find max and min values of y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)[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] </w:t>
      </w:r>
      <w:r w:rsidRPr="00CC3A13">
        <w:rPr>
          <w:rFonts w:ascii="Consolas" w:hAnsi="Consolas"/>
          <w:color w:val="080808"/>
          <w:lang w:val="en-US"/>
        </w:rPr>
        <w:t>= malloc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33B3"/>
          <w:lang w:val="en-US"/>
        </w:rPr>
        <w:t>sizeof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float</w:t>
      </w:r>
      <w:r w:rsidRPr="00CC3A13">
        <w:rPr>
          <w:rFonts w:ascii="Consolas" w:hAnsi="Consolas"/>
          <w:i/>
          <w:iCs/>
          <w:color w:val="871094"/>
          <w:lang w:val="en-US"/>
        </w:rPr>
        <w:t>[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]))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proofErr w:type="spellStart"/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#pragma </w:t>
      </w:r>
      <w:proofErr w:type="spellStart"/>
      <w:r w:rsidRPr="00CC3A13">
        <w:rPr>
          <w:rFonts w:ascii="Consolas" w:hAnsi="Consolas"/>
          <w:color w:val="080808"/>
          <w:lang w:val="en-US"/>
        </w:rPr>
        <w:t>omp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 parallel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color w:val="080808"/>
          <w:lang w:val="en-US"/>
        </w:rPr>
        <w:t>schedule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auto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collapse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2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033B3"/>
          <w:lang w:val="en-US"/>
        </w:rPr>
        <w:t>default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none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shared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reduction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min:</w:t>
      </w:r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reduction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80808"/>
          <w:lang w:val="en-US"/>
        </w:rPr>
        <w:t>max:</w:t>
      </w:r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 xml:space="preserve">x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 xml:space="preserve">x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>++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 xml:space="preserve">y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 xml:space="preserve">y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color w:val="080808"/>
          <w:lang w:val="en-US"/>
        </w:rPr>
        <w:t>++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r w:rsidRPr="00CC3A13">
        <w:rPr>
          <w:rFonts w:ascii="Consolas" w:hAnsi="Consolas"/>
          <w:color w:val="000000"/>
          <w:lang w:val="en-US"/>
        </w:rPr>
        <w:t xml:space="preserve">r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g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b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proofErr w:type="spellStart"/>
      <w:r w:rsidRPr="00CC3A13">
        <w:rPr>
          <w:rFonts w:ascii="Consolas" w:hAnsi="Consolas"/>
          <w:color w:val="000000"/>
          <w:lang w:val="en-US"/>
        </w:rPr>
        <w:t>yy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 xml:space="preserve">16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000000"/>
          <w:lang w:val="en-US"/>
        </w:rPr>
        <w:t xml:space="preserve">r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65.481f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000000"/>
          <w:lang w:val="en-US"/>
        </w:rPr>
        <w:t xml:space="preserve">g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128.553f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000000"/>
          <w:lang w:val="en-US"/>
        </w:rPr>
        <w:t xml:space="preserve">b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24.966f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)[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]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00000"/>
          <w:lang w:val="en-US"/>
        </w:rPr>
        <w:t>yy</w:t>
      </w:r>
      <w:proofErr w:type="spellEnd"/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proofErr w:type="spellStart"/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fmaxf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yy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color w:val="080808"/>
          <w:lang w:val="en-US"/>
        </w:rPr>
        <w:t>fminf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yy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const float </w:t>
      </w:r>
      <w:proofErr w:type="spellStart"/>
      <w:r w:rsidRPr="00CC3A13">
        <w:rPr>
          <w:rFonts w:ascii="Consolas" w:hAnsi="Consolas"/>
          <w:color w:val="000000"/>
          <w:lang w:val="en-US"/>
        </w:rPr>
        <w:t>new_min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16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const float </w:t>
      </w:r>
      <w:proofErr w:type="spellStart"/>
      <w:r w:rsidRPr="00CC3A13">
        <w:rPr>
          <w:rFonts w:ascii="Consolas" w:hAnsi="Consolas"/>
          <w:color w:val="000000"/>
          <w:lang w:val="en-US"/>
        </w:rPr>
        <w:t>new_max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235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#pragma </w:t>
      </w:r>
      <w:proofErr w:type="spellStart"/>
      <w:r w:rsidRPr="00CC3A13">
        <w:rPr>
          <w:rFonts w:ascii="Consolas" w:hAnsi="Consolas"/>
          <w:color w:val="080808"/>
          <w:lang w:val="en-US"/>
        </w:rPr>
        <w:t>omp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 parallel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color w:val="080808"/>
          <w:lang w:val="en-US"/>
        </w:rPr>
        <w:t>schedule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auto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collapse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2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033B3"/>
          <w:lang w:val="en-US"/>
        </w:rPr>
        <w:t>default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none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shared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new_max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proofErr w:type="spellStart"/>
      <w:r w:rsidRPr="00CC3A13">
        <w:rPr>
          <w:rFonts w:ascii="Consolas" w:hAnsi="Consolas"/>
          <w:color w:val="000000"/>
          <w:lang w:val="en-US"/>
        </w:rPr>
        <w:t>new_min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 xml:space="preserve">x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 xml:space="preserve">x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>++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for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int </w:t>
      </w:r>
      <w:r w:rsidRPr="00CC3A13">
        <w:rPr>
          <w:rFonts w:ascii="Consolas" w:hAnsi="Consolas"/>
          <w:color w:val="000000"/>
          <w:lang w:val="en-US"/>
        </w:rPr>
        <w:t xml:space="preserve">y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 xml:space="preserve">y </w:t>
      </w:r>
      <w:r w:rsidRPr="00CC3A13">
        <w:rPr>
          <w:rFonts w:ascii="Consolas" w:hAnsi="Consolas"/>
          <w:color w:val="080808"/>
          <w:lang w:val="en-US"/>
        </w:rPr>
        <w:t xml:space="preserve">&lt; </w:t>
      </w:r>
      <w:proofErr w:type="spellStart"/>
      <w:r w:rsidRPr="00CC3A13">
        <w:rPr>
          <w:rFonts w:ascii="Consolas" w:hAnsi="Consolas"/>
          <w:color w:val="080808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 xml:space="preserve">;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color w:val="080808"/>
          <w:lang w:val="en-US"/>
        </w:rPr>
        <w:t>++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r w:rsidRPr="00CC3A13">
        <w:rPr>
          <w:rFonts w:ascii="Consolas" w:hAnsi="Consolas"/>
          <w:color w:val="000000"/>
          <w:lang w:val="en-US"/>
        </w:rPr>
        <w:t xml:space="preserve">r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g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 xml:space="preserve">b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proofErr w:type="spellStart"/>
      <w:r w:rsidRPr="00CC3A13">
        <w:rPr>
          <w:rFonts w:ascii="Consolas" w:hAnsi="Consolas"/>
          <w:color w:val="000000"/>
          <w:lang w:val="en-US"/>
        </w:rPr>
        <w:t>cb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 xml:space="preserve">128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000000"/>
          <w:lang w:val="en-US"/>
        </w:rPr>
        <w:t xml:space="preserve">r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37.797f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 xml:space="preserve">74.203f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000000"/>
          <w:lang w:val="en-US"/>
        </w:rPr>
        <w:t xml:space="preserve">g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 xml:space="preserve">112.f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000000"/>
          <w:lang w:val="en-US"/>
        </w:rPr>
        <w:t xml:space="preserve">b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proofErr w:type="spellStart"/>
      <w:r w:rsidRPr="00CC3A13">
        <w:rPr>
          <w:rFonts w:ascii="Consolas" w:hAnsi="Consolas"/>
          <w:color w:val="000000"/>
          <w:lang w:val="en-US"/>
        </w:rPr>
        <w:t>cr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color w:val="1750EB"/>
          <w:lang w:val="en-US"/>
        </w:rPr>
        <w:t xml:space="preserve">128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 xml:space="preserve">112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000000"/>
          <w:lang w:val="en-US"/>
        </w:rPr>
        <w:t xml:space="preserve">r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 xml:space="preserve">93.786f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000000"/>
          <w:lang w:val="en-US"/>
        </w:rPr>
        <w:t xml:space="preserve">g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255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 xml:space="preserve">18.214f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000000"/>
          <w:lang w:val="en-US"/>
        </w:rPr>
        <w:t xml:space="preserve">b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i/>
          <w:iCs/>
          <w:color w:val="8C8C8C"/>
          <w:lang w:val="en-US"/>
        </w:rPr>
        <w:t>// normalize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        </w:t>
      </w:r>
      <w:r w:rsidRPr="00CC3A13">
        <w:rPr>
          <w:rFonts w:ascii="Consolas" w:hAnsi="Consolas"/>
          <w:color w:val="0033B3"/>
          <w:lang w:val="en-US"/>
        </w:rPr>
        <w:t xml:space="preserve">float </w:t>
      </w:r>
      <w:r w:rsidRPr="00CC3A13">
        <w:rPr>
          <w:rFonts w:ascii="Consolas" w:hAnsi="Consolas"/>
          <w:color w:val="000000"/>
          <w:lang w:val="en-US"/>
        </w:rPr>
        <w:t xml:space="preserve">yy2 </w:t>
      </w:r>
      <w:r w:rsidRPr="00CC3A13">
        <w:rPr>
          <w:rFonts w:ascii="Consolas" w:hAnsi="Consolas"/>
          <w:color w:val="080808"/>
          <w:lang w:val="en-US"/>
        </w:rPr>
        <w:t>=</w:t>
      </w:r>
      <w:r w:rsidRPr="00CC3A13">
        <w:rPr>
          <w:rFonts w:ascii="Consolas" w:hAnsi="Consolas"/>
          <w:color w:val="080808"/>
          <w:lang w:val="en-US"/>
        </w:rPr>
        <w:br/>
        <w:t xml:space="preserve">                    </w:t>
      </w:r>
      <w:r w:rsidRPr="00CC3A13">
        <w:rPr>
          <w:rFonts w:ascii="Consolas" w:hAnsi="Consolas"/>
          <w:color w:val="1750EB"/>
          <w:lang w:val="en-US"/>
        </w:rPr>
        <w:t xml:space="preserve">298.082f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((((</w:t>
      </w:r>
      <w:r w:rsidRPr="00CC3A13">
        <w:rPr>
          <w:rFonts w:ascii="Consolas" w:hAnsi="Consolas"/>
          <w:color w:val="080808"/>
          <w:lang w:val="en-US"/>
        </w:rPr>
        <w:t>*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)[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]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new_max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proofErr w:type="spellStart"/>
      <w:r w:rsidRPr="00CC3A13">
        <w:rPr>
          <w:rFonts w:ascii="Consolas" w:hAnsi="Consolas"/>
          <w:color w:val="000000"/>
          <w:lang w:val="en-US"/>
        </w:rPr>
        <w:t>new_min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max_y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proofErr w:type="spellStart"/>
      <w:r w:rsidRPr="00CC3A13">
        <w:rPr>
          <w:rFonts w:ascii="Consolas" w:hAnsi="Consolas"/>
          <w:color w:val="000000"/>
          <w:lang w:val="en-US"/>
        </w:rPr>
        <w:t>min_y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proofErr w:type="spellStart"/>
      <w:r w:rsidRPr="00CC3A13">
        <w:rPr>
          <w:rFonts w:ascii="Consolas" w:hAnsi="Consolas"/>
          <w:color w:val="000000"/>
          <w:lang w:val="en-US"/>
        </w:rPr>
        <w:t>new_min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>256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r w:rsidRPr="00CC3A13">
        <w:rPr>
          <w:rFonts w:ascii="Consolas" w:hAnsi="Consolas"/>
          <w:i/>
          <w:iCs/>
          <w:color w:val="8C8C8C"/>
          <w:lang w:val="en-US"/>
        </w:rPr>
        <w:t xml:space="preserve">// convert to </w:t>
      </w:r>
      <w:proofErr w:type="spellStart"/>
      <w:r w:rsidRPr="00CC3A13">
        <w:rPr>
          <w:rFonts w:ascii="Consolas" w:hAnsi="Consolas"/>
          <w:i/>
          <w:iCs/>
          <w:color w:val="8C8C8C"/>
          <w:lang w:val="en-US"/>
        </w:rPr>
        <w:t>rgb</w:t>
      </w:r>
      <w:proofErr w:type="spellEnd"/>
      <w:r w:rsidRPr="00CC3A13">
        <w:rPr>
          <w:rFonts w:ascii="Consolas" w:hAnsi="Consolas"/>
          <w:i/>
          <w:iCs/>
          <w:color w:val="8C8C8C"/>
          <w:lang w:val="en-US"/>
        </w:rPr>
        <w:br/>
        <w:t xml:space="preserve">           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image_r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b/>
          <w:bCs/>
          <w:color w:val="1F542E"/>
          <w:lang w:val="en-US"/>
        </w:rPr>
        <w:t>min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, max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>,</w:t>
      </w:r>
      <w:r w:rsidRPr="00CC3A13">
        <w:rPr>
          <w:rFonts w:ascii="Consolas" w:hAnsi="Consolas"/>
          <w:color w:val="080808"/>
          <w:lang w:val="en-US"/>
        </w:rPr>
        <w:br/>
        <w:t xml:space="preserve">                                              </w:t>
      </w:r>
      <w:proofErr w:type="spellStart"/>
      <w:r w:rsidRPr="00CC3A13">
        <w:rPr>
          <w:rFonts w:ascii="Consolas" w:hAnsi="Consolas"/>
          <w:color w:val="080808"/>
          <w:lang w:val="en-US"/>
        </w:rPr>
        <w:t>lroundf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yy2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 xml:space="preserve">408.583f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00000"/>
          <w:lang w:val="en-US"/>
        </w:rPr>
        <w:t>cr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256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>222.921f</w:t>
      </w:r>
      <w:r w:rsidRPr="00CC3A13">
        <w:rPr>
          <w:rFonts w:ascii="Consolas" w:hAnsi="Consolas"/>
          <w:i/>
          <w:iCs/>
          <w:color w:val="871094"/>
          <w:lang w:val="en-US"/>
        </w:rPr>
        <w:t>)))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image_g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b/>
          <w:bCs/>
          <w:color w:val="1F542E"/>
          <w:lang w:val="en-US"/>
        </w:rPr>
        <w:t>min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, max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>,</w:t>
      </w:r>
      <w:r w:rsidRPr="00CC3A13">
        <w:rPr>
          <w:rFonts w:ascii="Consolas" w:hAnsi="Consolas"/>
          <w:color w:val="080808"/>
          <w:lang w:val="en-US"/>
        </w:rPr>
        <w:br/>
        <w:t xml:space="preserve">                                              </w:t>
      </w:r>
      <w:proofErr w:type="spellStart"/>
      <w:r w:rsidRPr="00CC3A13">
        <w:rPr>
          <w:rFonts w:ascii="Consolas" w:hAnsi="Consolas"/>
          <w:color w:val="080808"/>
          <w:lang w:val="en-US"/>
        </w:rPr>
        <w:t>lroundf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yy2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 xml:space="preserve">100.291f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00000"/>
          <w:lang w:val="en-US"/>
        </w:rPr>
        <w:t>cb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256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 xml:space="preserve">208.120f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00000"/>
          <w:lang w:val="en-US"/>
        </w:rPr>
        <w:t>cr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256 </w:t>
      </w:r>
      <w:r w:rsidRPr="00CC3A13">
        <w:rPr>
          <w:rFonts w:ascii="Consolas" w:hAnsi="Consolas"/>
          <w:color w:val="080808"/>
          <w:lang w:val="en-US"/>
        </w:rPr>
        <w:t>+</w:t>
      </w:r>
      <w:r w:rsidRPr="00CC3A13">
        <w:rPr>
          <w:rFonts w:ascii="Consolas" w:hAnsi="Consolas"/>
          <w:color w:val="080808"/>
          <w:lang w:val="en-US"/>
        </w:rPr>
        <w:br/>
        <w:t xml:space="preserve">                                                      </w:t>
      </w:r>
      <w:r w:rsidRPr="00CC3A13">
        <w:rPr>
          <w:rFonts w:ascii="Consolas" w:hAnsi="Consolas"/>
          <w:color w:val="1750EB"/>
          <w:lang w:val="en-US"/>
        </w:rPr>
        <w:t>135.576f</w:t>
      </w:r>
      <w:r w:rsidRPr="00CC3A13">
        <w:rPr>
          <w:rFonts w:ascii="Consolas" w:hAnsi="Consolas"/>
          <w:i/>
          <w:iCs/>
          <w:color w:val="871094"/>
          <w:lang w:val="en-US"/>
        </w:rPr>
        <w:t>)))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    </w:t>
      </w:r>
      <w:proofErr w:type="spellStart"/>
      <w:r w:rsidRPr="00CC3A13">
        <w:rPr>
          <w:rFonts w:ascii="Consolas" w:hAnsi="Consolas"/>
          <w:b/>
          <w:bCs/>
          <w:color w:val="1F542E"/>
          <w:lang w:val="en-US"/>
        </w:rPr>
        <w:t>image_b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660E7A"/>
          <w:lang w:val="en-US"/>
        </w:rPr>
        <w:t>img</w:t>
      </w:r>
      <w:proofErr w:type="spellEnd"/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x</w:t>
      </w:r>
      <w:r w:rsidRPr="00CC3A13">
        <w:rPr>
          <w:rFonts w:ascii="Consolas" w:hAnsi="Consolas"/>
          <w:color w:val="080808"/>
          <w:lang w:val="en-US"/>
        </w:rPr>
        <w:t xml:space="preserve">, </w:t>
      </w:r>
      <w:r w:rsidRPr="00CC3A13">
        <w:rPr>
          <w:rFonts w:ascii="Consolas" w:hAnsi="Consolas"/>
          <w:color w:val="000000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= </w:t>
      </w:r>
      <w:r w:rsidRPr="00CC3A13">
        <w:rPr>
          <w:rFonts w:ascii="Consolas" w:hAnsi="Consolas"/>
          <w:b/>
          <w:bCs/>
          <w:color w:val="1F542E"/>
          <w:lang w:val="en-US"/>
        </w:rPr>
        <w:t>min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255</w:t>
      </w:r>
      <w:r w:rsidRPr="00CC3A13">
        <w:rPr>
          <w:rFonts w:ascii="Consolas" w:hAnsi="Consolas"/>
          <w:color w:val="080808"/>
          <w:lang w:val="en-US"/>
        </w:rPr>
        <w:t>, max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color w:val="080808"/>
          <w:lang w:val="en-US"/>
        </w:rPr>
        <w:t>,</w:t>
      </w:r>
      <w:r w:rsidRPr="00CC3A13">
        <w:rPr>
          <w:rFonts w:ascii="Consolas" w:hAnsi="Consolas"/>
          <w:color w:val="080808"/>
          <w:lang w:val="en-US"/>
        </w:rPr>
        <w:br/>
        <w:t xml:space="preserve">                                              </w:t>
      </w:r>
      <w:proofErr w:type="spellStart"/>
      <w:r w:rsidRPr="00CC3A13">
        <w:rPr>
          <w:rFonts w:ascii="Consolas" w:hAnsi="Consolas"/>
          <w:color w:val="080808"/>
          <w:lang w:val="en-US"/>
        </w:rPr>
        <w:t>lroundf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yy2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 xml:space="preserve">516.412f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proofErr w:type="spellStart"/>
      <w:r w:rsidRPr="00CC3A13">
        <w:rPr>
          <w:rFonts w:ascii="Consolas" w:hAnsi="Consolas"/>
          <w:color w:val="000000"/>
          <w:lang w:val="en-US"/>
        </w:rPr>
        <w:t>cb</w:t>
      </w:r>
      <w:proofErr w:type="spellEnd"/>
      <w:r w:rsidRPr="00CC3A13">
        <w:rPr>
          <w:rFonts w:ascii="Consolas" w:hAnsi="Consolas"/>
          <w:color w:val="000000"/>
          <w:lang w:val="en-US"/>
        </w:rPr>
        <w:t xml:space="preserve"> </w:t>
      </w:r>
      <w:r w:rsidRPr="00CC3A13">
        <w:rPr>
          <w:rFonts w:ascii="Consolas" w:hAnsi="Consolas"/>
          <w:color w:val="080808"/>
          <w:lang w:val="en-US"/>
        </w:rPr>
        <w:t xml:space="preserve">/ </w:t>
      </w:r>
      <w:r w:rsidRPr="00CC3A13">
        <w:rPr>
          <w:rFonts w:ascii="Consolas" w:hAnsi="Consolas"/>
          <w:color w:val="1750EB"/>
          <w:lang w:val="en-US"/>
        </w:rPr>
        <w:t xml:space="preserve">256 </w:t>
      </w:r>
      <w:r w:rsidRPr="00CC3A13">
        <w:rPr>
          <w:rFonts w:ascii="Consolas" w:hAnsi="Consolas"/>
          <w:color w:val="080808"/>
          <w:lang w:val="en-US"/>
        </w:rPr>
        <w:t xml:space="preserve">- </w:t>
      </w:r>
      <w:r w:rsidRPr="00CC3A13">
        <w:rPr>
          <w:rFonts w:ascii="Consolas" w:hAnsi="Consolas"/>
          <w:color w:val="1750EB"/>
          <w:lang w:val="en-US"/>
        </w:rPr>
        <w:t>276.836f</w:t>
      </w:r>
      <w:r w:rsidRPr="00CC3A13">
        <w:rPr>
          <w:rFonts w:ascii="Consolas" w:hAnsi="Consolas"/>
          <w:i/>
          <w:iCs/>
          <w:color w:val="871094"/>
          <w:lang w:val="en-US"/>
        </w:rPr>
        <w:t>)))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80808"/>
          <w:lang w:val="en-US"/>
        </w:rPr>
        <w:t>free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proofErr w:type="spellStart"/>
      <w:r w:rsidRPr="00CC3A13">
        <w:rPr>
          <w:rFonts w:ascii="Consolas" w:hAnsi="Consolas"/>
          <w:color w:val="000000"/>
          <w:lang w:val="en-US"/>
        </w:rPr>
        <w:t>ys</w:t>
      </w:r>
      <w:proofErr w:type="spellEnd"/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#endif </w:t>
      </w:r>
      <w:r w:rsidRPr="00CC3A13">
        <w:rPr>
          <w:rFonts w:ascii="Consolas" w:hAnsi="Consolas"/>
          <w:i/>
          <w:iCs/>
          <w:color w:val="8C8C8C"/>
          <w:lang w:val="en-US"/>
        </w:rPr>
        <w:t>//HW5_NORMALIZE_H</w:t>
      </w:r>
    </w:p>
    <w:p w14:paraId="686F4BBC" w14:textId="5364AA53" w:rsidR="00CC3A13" w:rsidRDefault="00CC3A13" w:rsidP="00B679E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image.h</w:t>
      </w:r>
      <w:proofErr w:type="spellEnd"/>
    </w:p>
    <w:p w14:paraId="63B5AE00" w14:textId="77777777" w:rsidR="00CC3A13" w:rsidRPr="00CC3A13" w:rsidRDefault="00CC3A13" w:rsidP="00CC3A13">
      <w:pPr>
        <w:pStyle w:val="HTML"/>
        <w:shd w:val="clear" w:color="auto" w:fill="FFFFFF"/>
        <w:rPr>
          <w:rFonts w:ascii="Consolas" w:hAnsi="Consolas"/>
          <w:color w:val="080808"/>
          <w:lang w:val="en-US"/>
        </w:rPr>
      </w:pPr>
      <w:r w:rsidRPr="00CC3A13">
        <w:rPr>
          <w:rFonts w:ascii="Consolas" w:hAnsi="Consolas"/>
          <w:i/>
          <w:iCs/>
          <w:color w:val="8C8C8C"/>
          <w:lang w:val="en-US"/>
        </w:rPr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  <w:t>// Created by me on 20.12.2020.</w:t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i/>
          <w:iCs/>
          <w:color w:val="8C8C8C"/>
          <w:lang w:val="en-US"/>
        </w:rPr>
        <w:lastRenderedPageBreak/>
        <w:t>//</w:t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i/>
          <w:iCs/>
          <w:color w:val="8C8C8C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#ifndef </w:t>
      </w:r>
      <w:r w:rsidRPr="00CC3A13">
        <w:rPr>
          <w:rFonts w:ascii="Consolas" w:hAnsi="Consolas"/>
          <w:b/>
          <w:bCs/>
          <w:color w:val="1F542E"/>
          <w:lang w:val="en-US"/>
        </w:rPr>
        <w:t>HW5_IMAGE_H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HW5_IMAGE_H</w:t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b/>
          <w:bCs/>
          <w:color w:val="1F542E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#include </w:t>
      </w:r>
      <w:r w:rsidRPr="00CC3A13">
        <w:rPr>
          <w:rFonts w:ascii="Consolas" w:hAnsi="Consolas"/>
          <w:color w:val="067D17"/>
          <w:lang w:val="en-US"/>
        </w:rPr>
        <w:t>&lt;stdlib.h&gt;</w:t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67D17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typedef struct </w:t>
      </w:r>
      <w:r w:rsidRPr="00CC3A13">
        <w:rPr>
          <w:rFonts w:ascii="Consolas" w:hAnsi="Consolas"/>
          <w:i/>
          <w:iCs/>
          <w:color w:val="871094"/>
          <w:lang w:val="en-US"/>
        </w:rPr>
        <w:t>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660E7A"/>
          <w:lang w:val="en-US"/>
        </w:rPr>
        <w:t>width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660E7A"/>
          <w:lang w:val="en-US"/>
        </w:rPr>
        <w:t>height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unsigned char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660E7A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} </w:t>
      </w:r>
      <w:r w:rsidRPr="00CC3A13">
        <w:rPr>
          <w:rFonts w:ascii="Consolas" w:hAnsi="Consolas"/>
          <w:color w:val="371F80"/>
          <w:lang w:val="en-US"/>
        </w:rPr>
        <w:t>image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image_r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img, x, 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img-&gt;img</w:t>
      </w:r>
      <w:r w:rsidRPr="00CC3A13">
        <w:rPr>
          <w:rFonts w:ascii="Consolas" w:hAnsi="Consolas"/>
          <w:i/>
          <w:iCs/>
          <w:color w:val="871094"/>
          <w:lang w:val="en-US"/>
        </w:rPr>
        <w:t>[((</w:t>
      </w:r>
      <w:r w:rsidRPr="00CC3A13">
        <w:rPr>
          <w:rFonts w:ascii="Consolas" w:hAnsi="Consolas"/>
          <w:color w:val="080808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-&gt;height +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0</w:t>
      </w:r>
      <w:r w:rsidRPr="00CC3A13">
        <w:rPr>
          <w:rFonts w:ascii="Consolas" w:hAnsi="Consolas"/>
          <w:i/>
          <w:iCs/>
          <w:color w:val="871094"/>
          <w:lang w:val="en-US"/>
        </w:rPr>
        <w:t>]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image_g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img, x, 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img-&gt;img</w:t>
      </w:r>
      <w:r w:rsidRPr="00CC3A13">
        <w:rPr>
          <w:rFonts w:ascii="Consolas" w:hAnsi="Consolas"/>
          <w:i/>
          <w:iCs/>
          <w:color w:val="871094"/>
          <w:lang w:val="en-US"/>
        </w:rPr>
        <w:t>[((</w:t>
      </w:r>
      <w:r w:rsidRPr="00CC3A13">
        <w:rPr>
          <w:rFonts w:ascii="Consolas" w:hAnsi="Consolas"/>
          <w:color w:val="080808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-&gt;height +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1</w:t>
      </w:r>
      <w:r w:rsidRPr="00CC3A13">
        <w:rPr>
          <w:rFonts w:ascii="Consolas" w:hAnsi="Consolas"/>
          <w:i/>
          <w:iCs/>
          <w:color w:val="871094"/>
          <w:lang w:val="en-US"/>
        </w:rPr>
        <w:t>]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#define </w:t>
      </w:r>
      <w:r w:rsidRPr="00CC3A13">
        <w:rPr>
          <w:rFonts w:ascii="Consolas" w:hAnsi="Consolas"/>
          <w:b/>
          <w:bCs/>
          <w:color w:val="1F542E"/>
          <w:lang w:val="en-US"/>
        </w:rPr>
        <w:t>image_b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img, x, 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>img-&gt;img</w:t>
      </w:r>
      <w:r w:rsidRPr="00CC3A13">
        <w:rPr>
          <w:rFonts w:ascii="Consolas" w:hAnsi="Consolas"/>
          <w:i/>
          <w:iCs/>
          <w:color w:val="871094"/>
          <w:lang w:val="en-US"/>
        </w:rPr>
        <w:t>[((</w:t>
      </w:r>
      <w:r w:rsidRPr="00CC3A13">
        <w:rPr>
          <w:rFonts w:ascii="Consolas" w:hAnsi="Consolas"/>
          <w:color w:val="080808"/>
          <w:lang w:val="en-US"/>
        </w:rPr>
        <w:t>x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 xml:space="preserve">-&gt;height +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y</w:t>
      </w:r>
      <w:r w:rsidRPr="00CC3A13">
        <w:rPr>
          <w:rFonts w:ascii="Consolas" w:hAnsi="Consolas"/>
          <w:i/>
          <w:iCs/>
          <w:color w:val="871094"/>
          <w:lang w:val="en-US"/>
        </w:rPr>
        <w:t xml:space="preserve">)) </w:t>
      </w:r>
      <w:r w:rsidRPr="00CC3A13">
        <w:rPr>
          <w:rFonts w:ascii="Consolas" w:hAnsi="Consolas"/>
          <w:color w:val="080808"/>
          <w:lang w:val="en-US"/>
        </w:rPr>
        <w:t xml:space="preserve">* </w:t>
      </w:r>
      <w:r w:rsidRPr="00CC3A13">
        <w:rPr>
          <w:rFonts w:ascii="Consolas" w:hAnsi="Consolas"/>
          <w:color w:val="1750EB"/>
          <w:lang w:val="en-US"/>
        </w:rPr>
        <w:t xml:space="preserve">3 </w:t>
      </w:r>
      <w:r w:rsidRPr="00CC3A13">
        <w:rPr>
          <w:rFonts w:ascii="Consolas" w:hAnsi="Consolas"/>
          <w:color w:val="080808"/>
          <w:lang w:val="en-US"/>
        </w:rPr>
        <w:t xml:space="preserve">+ </w:t>
      </w:r>
      <w:r w:rsidRPr="00CC3A13">
        <w:rPr>
          <w:rFonts w:ascii="Consolas" w:hAnsi="Consolas"/>
          <w:color w:val="1750EB"/>
          <w:lang w:val="en-US"/>
        </w:rPr>
        <w:t>2</w:t>
      </w:r>
      <w:r w:rsidRPr="00CC3A13">
        <w:rPr>
          <w:rFonts w:ascii="Consolas" w:hAnsi="Consolas"/>
          <w:i/>
          <w:iCs/>
          <w:color w:val="871094"/>
          <w:lang w:val="en-US"/>
        </w:rPr>
        <w:t>]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00627A"/>
          <w:lang w:val="en-US"/>
        </w:rPr>
        <w:t>image_init_image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080808"/>
          <w:lang w:val="en-US"/>
        </w:rPr>
        <w:t xml:space="preserve">width, </w:t>
      </w:r>
      <w:r w:rsidRPr="00CC3A13">
        <w:rPr>
          <w:rFonts w:ascii="Consolas" w:hAnsi="Consolas"/>
          <w:color w:val="0033B3"/>
          <w:lang w:val="en-US"/>
        </w:rPr>
        <w:t xml:space="preserve">unsigned int </w:t>
      </w:r>
      <w:r w:rsidRPr="00CC3A13">
        <w:rPr>
          <w:rFonts w:ascii="Consolas" w:hAnsi="Consolas"/>
          <w:color w:val="080808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</w:t>
      </w:r>
      <w:r w:rsidRPr="00CC3A13">
        <w:rPr>
          <w:rFonts w:ascii="Consolas" w:hAnsi="Consolas"/>
          <w:color w:val="000000"/>
          <w:lang w:val="en-US"/>
        </w:rPr>
        <w:t xml:space="preserve">img </w:t>
      </w:r>
      <w:r w:rsidRPr="00CC3A13">
        <w:rPr>
          <w:rFonts w:ascii="Consolas" w:hAnsi="Consolas"/>
          <w:color w:val="080808"/>
          <w:lang w:val="en-US"/>
        </w:rPr>
        <w:t>= malloc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sizeof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>image</w:t>
      </w:r>
      <w:r w:rsidRPr="00CC3A13">
        <w:rPr>
          <w:rFonts w:ascii="Consolas" w:hAnsi="Consolas"/>
          <w:i/>
          <w:iCs/>
          <w:color w:val="871094"/>
          <w:lang w:val="en-US"/>
        </w:rPr>
        <w:t>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 xml:space="preserve">img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0000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width </w:t>
      </w:r>
      <w:r w:rsidRPr="00CC3A13">
        <w:rPr>
          <w:rFonts w:ascii="Consolas" w:hAnsi="Consolas"/>
          <w:color w:val="080808"/>
          <w:lang w:val="en-US"/>
        </w:rPr>
        <w:t>= width;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0000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height </w:t>
      </w:r>
      <w:r w:rsidRPr="00CC3A13">
        <w:rPr>
          <w:rFonts w:ascii="Consolas" w:hAnsi="Consolas"/>
          <w:color w:val="080808"/>
          <w:lang w:val="en-US"/>
        </w:rPr>
        <w:t>= height;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0000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img </w:t>
      </w:r>
      <w:r w:rsidRPr="00CC3A13">
        <w:rPr>
          <w:rFonts w:ascii="Consolas" w:hAnsi="Consolas"/>
          <w:color w:val="080808"/>
          <w:lang w:val="en-US"/>
        </w:rPr>
        <w:t>= malloc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sizeof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33B3"/>
          <w:lang w:val="en-US"/>
        </w:rPr>
        <w:t>unsigned char</w:t>
      </w:r>
      <w:r w:rsidRPr="00CC3A13">
        <w:rPr>
          <w:rFonts w:ascii="Consolas" w:hAnsi="Consolas"/>
          <w:i/>
          <w:iCs/>
          <w:color w:val="871094"/>
          <w:lang w:val="en-US"/>
        </w:rPr>
        <w:t>[</w:t>
      </w:r>
      <w:r w:rsidRPr="00CC3A13">
        <w:rPr>
          <w:rFonts w:ascii="Consolas" w:hAnsi="Consolas"/>
          <w:color w:val="080808"/>
          <w:lang w:val="en-US"/>
        </w:rPr>
        <w:t>width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080808"/>
          <w:lang w:val="en-US"/>
        </w:rPr>
        <w:t>height</w:t>
      </w:r>
      <w:r w:rsidRPr="00CC3A13">
        <w:rPr>
          <w:rFonts w:ascii="Consolas" w:hAnsi="Consolas"/>
          <w:i/>
          <w:iCs/>
          <w:color w:val="871094"/>
          <w:lang w:val="en-US"/>
        </w:rPr>
        <w:t>][</w:t>
      </w:r>
      <w:r w:rsidRPr="00CC3A13">
        <w:rPr>
          <w:rFonts w:ascii="Consolas" w:hAnsi="Consolas"/>
          <w:color w:val="1750EB"/>
          <w:lang w:val="en-US"/>
        </w:rPr>
        <w:t>3</w:t>
      </w:r>
      <w:r w:rsidRPr="00CC3A13">
        <w:rPr>
          <w:rFonts w:ascii="Consolas" w:hAnsi="Consolas"/>
          <w:i/>
          <w:iCs/>
          <w:color w:val="871094"/>
          <w:lang w:val="en-US"/>
        </w:rPr>
        <w:t>]))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if 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00000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-&gt;</w:t>
      </w:r>
      <w:r w:rsidRPr="00CC3A13">
        <w:rPr>
          <w:rFonts w:ascii="Consolas" w:hAnsi="Consolas"/>
          <w:color w:val="660E7A"/>
          <w:lang w:val="en-US"/>
        </w:rPr>
        <w:t xml:space="preserve">img </w:t>
      </w:r>
      <w:r w:rsidRPr="00CC3A13">
        <w:rPr>
          <w:rFonts w:ascii="Consolas" w:hAnsi="Consolas"/>
          <w:color w:val="080808"/>
          <w:lang w:val="en-US"/>
        </w:rPr>
        <w:t xml:space="preserve">==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b/>
          <w:bCs/>
          <w:color w:val="1F542E"/>
          <w:lang w:val="en-US"/>
        </w:rPr>
        <w:t>NULL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</w:t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033B3"/>
          <w:lang w:val="en-US"/>
        </w:rPr>
        <w:t xml:space="preserve">return </w:t>
      </w:r>
      <w:r w:rsidRPr="00CC3A13">
        <w:rPr>
          <w:rFonts w:ascii="Consolas" w:hAnsi="Consolas"/>
          <w:color w:val="000000"/>
          <w:lang w:val="en-US"/>
        </w:rPr>
        <w:t>img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0033B3"/>
          <w:lang w:val="en-US"/>
        </w:rPr>
        <w:t xml:space="preserve">void </w:t>
      </w:r>
      <w:r w:rsidRPr="00CC3A13">
        <w:rPr>
          <w:rFonts w:ascii="Consolas" w:hAnsi="Consolas"/>
          <w:color w:val="00627A"/>
          <w:lang w:val="en-US"/>
        </w:rPr>
        <w:t>image_destruct_image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371F80"/>
          <w:lang w:val="en-US"/>
        </w:rPr>
        <w:t xml:space="preserve">image </w:t>
      </w:r>
      <w:r w:rsidRPr="00CC3A13">
        <w:rPr>
          <w:rFonts w:ascii="Consolas" w:hAnsi="Consolas"/>
          <w:color w:val="080808"/>
          <w:lang w:val="en-US"/>
        </w:rPr>
        <w:t>*img</w:t>
      </w:r>
      <w:r w:rsidRPr="00CC3A13">
        <w:rPr>
          <w:rFonts w:ascii="Consolas" w:hAnsi="Consolas"/>
          <w:i/>
          <w:iCs/>
          <w:color w:val="871094"/>
          <w:lang w:val="en-US"/>
        </w:rPr>
        <w:t>) {</w:t>
      </w:r>
      <w:r w:rsidRPr="00CC3A13">
        <w:rPr>
          <w:rFonts w:ascii="Consolas" w:hAnsi="Consolas"/>
          <w:i/>
          <w:iCs/>
          <w:color w:val="871094"/>
          <w:lang w:val="en-US"/>
        </w:rPr>
        <w:br/>
        <w:t xml:space="preserve">    </w:t>
      </w:r>
      <w:r w:rsidRPr="00CC3A13">
        <w:rPr>
          <w:rFonts w:ascii="Consolas" w:hAnsi="Consolas"/>
          <w:color w:val="080808"/>
          <w:lang w:val="en-US"/>
        </w:rPr>
        <w:t>free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img-&gt;</w:t>
      </w:r>
      <w:r w:rsidRPr="00CC3A13">
        <w:rPr>
          <w:rFonts w:ascii="Consolas" w:hAnsi="Consolas"/>
          <w:color w:val="660E7A"/>
          <w:lang w:val="en-US"/>
        </w:rPr>
        <w:t>img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  <w:t xml:space="preserve">    free</w:t>
      </w:r>
      <w:r w:rsidRPr="00CC3A13">
        <w:rPr>
          <w:rFonts w:ascii="Consolas" w:hAnsi="Consolas"/>
          <w:i/>
          <w:iCs/>
          <w:color w:val="871094"/>
          <w:lang w:val="en-US"/>
        </w:rPr>
        <w:t>(</w:t>
      </w:r>
      <w:r w:rsidRPr="00CC3A13">
        <w:rPr>
          <w:rFonts w:ascii="Consolas" w:hAnsi="Consolas"/>
          <w:color w:val="080808"/>
          <w:lang w:val="en-US"/>
        </w:rPr>
        <w:t>img</w:t>
      </w:r>
      <w:r w:rsidRPr="00CC3A13">
        <w:rPr>
          <w:rFonts w:ascii="Consolas" w:hAnsi="Consolas"/>
          <w:i/>
          <w:iCs/>
          <w:color w:val="871094"/>
          <w:lang w:val="en-US"/>
        </w:rPr>
        <w:t>)</w:t>
      </w:r>
      <w:r w:rsidRPr="00CC3A13">
        <w:rPr>
          <w:rFonts w:ascii="Consolas" w:hAnsi="Consolas"/>
          <w:color w:val="080808"/>
          <w:lang w:val="en-US"/>
        </w:rPr>
        <w:t>;</w:t>
      </w:r>
      <w:r w:rsidRPr="00CC3A13">
        <w:rPr>
          <w:rFonts w:ascii="Consolas" w:hAnsi="Consolas"/>
          <w:color w:val="080808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t>}</w:t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i/>
          <w:iCs/>
          <w:color w:val="871094"/>
          <w:lang w:val="en-US"/>
        </w:rPr>
        <w:br/>
      </w:r>
      <w:r w:rsidRPr="00CC3A13">
        <w:rPr>
          <w:rFonts w:ascii="Consolas" w:hAnsi="Consolas"/>
          <w:color w:val="9E880D"/>
          <w:lang w:val="en-US"/>
        </w:rPr>
        <w:t xml:space="preserve">#endif </w:t>
      </w:r>
      <w:r w:rsidRPr="00CC3A13">
        <w:rPr>
          <w:rFonts w:ascii="Consolas" w:hAnsi="Consolas"/>
          <w:i/>
          <w:iCs/>
          <w:color w:val="8C8C8C"/>
          <w:lang w:val="en-US"/>
        </w:rPr>
        <w:t>//HW5_IMAGE_H</w:t>
      </w:r>
    </w:p>
    <w:p w14:paraId="57E71894" w14:textId="77777777" w:rsidR="00CC3A13" w:rsidRPr="00CC3A13" w:rsidRDefault="00CC3A13" w:rsidP="00B679EB">
      <w:pPr>
        <w:rPr>
          <w:lang w:val="en-US"/>
        </w:rPr>
      </w:pPr>
    </w:p>
    <w:sectPr w:rsidR="00CC3A13" w:rsidRPr="00CC3A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Maxim Alzhanov" w:date="2020-12-25T19:19:00Z" w:initials="MA">
    <w:p w14:paraId="3F9DCE78" w14:textId="77777777" w:rsidR="000D62BF" w:rsidRDefault="000D62BF">
      <w:pPr>
        <w:pStyle w:val="aa"/>
      </w:pPr>
      <w:r>
        <w:rPr>
          <w:rStyle w:val="a9"/>
        </w:rPr>
        <w:annotationRef/>
      </w:r>
      <w:r>
        <w:t>Не придумал как нормально перевести</w:t>
      </w:r>
    </w:p>
  </w:comment>
  <w:comment w:id="2" w:author="Maxim Alzhanov" w:date="2020-12-25T19:19:00Z" w:initials="MA">
    <w:p w14:paraId="2406981A" w14:textId="77777777" w:rsidR="000D62BF" w:rsidRDefault="000D62BF">
      <w:pPr>
        <w:pStyle w:val="aa"/>
      </w:pPr>
      <w:r>
        <w:rPr>
          <w:rStyle w:val="a9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9DCE78" w15:done="0"/>
  <w15:commentEx w15:paraId="2406981A" w15:paraIdParent="3F9DCE7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9DCE78" w16cid:durableId="2390B9B9"/>
  <w16cid:commentId w16cid:paraId="2406981A" w16cid:durableId="2390B9C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3829B1"/>
    <w:multiLevelType w:val="hybridMultilevel"/>
    <w:tmpl w:val="10C6D6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xim Alzhanov">
    <w15:presenceInfo w15:providerId="Windows Live" w15:userId="7bb8fae437d34d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6B3"/>
    <w:rsid w:val="00034A4F"/>
    <w:rsid w:val="0007799C"/>
    <w:rsid w:val="000B3F2C"/>
    <w:rsid w:val="000D62BF"/>
    <w:rsid w:val="000E2CFC"/>
    <w:rsid w:val="00103EC9"/>
    <w:rsid w:val="00132B25"/>
    <w:rsid w:val="001A4617"/>
    <w:rsid w:val="001F2006"/>
    <w:rsid w:val="00316AA0"/>
    <w:rsid w:val="00317527"/>
    <w:rsid w:val="00317FCA"/>
    <w:rsid w:val="003D008E"/>
    <w:rsid w:val="00462A80"/>
    <w:rsid w:val="00597251"/>
    <w:rsid w:val="005D2A0D"/>
    <w:rsid w:val="006338A7"/>
    <w:rsid w:val="00770609"/>
    <w:rsid w:val="007828DB"/>
    <w:rsid w:val="00843751"/>
    <w:rsid w:val="008626B3"/>
    <w:rsid w:val="00890AC7"/>
    <w:rsid w:val="008D1B71"/>
    <w:rsid w:val="008F3D16"/>
    <w:rsid w:val="0093277D"/>
    <w:rsid w:val="009C1236"/>
    <w:rsid w:val="009D5451"/>
    <w:rsid w:val="00A105D1"/>
    <w:rsid w:val="00A12090"/>
    <w:rsid w:val="00A552DE"/>
    <w:rsid w:val="00AE5A30"/>
    <w:rsid w:val="00B679EB"/>
    <w:rsid w:val="00C70DA7"/>
    <w:rsid w:val="00C7276E"/>
    <w:rsid w:val="00CA387B"/>
    <w:rsid w:val="00CC3A13"/>
    <w:rsid w:val="00D40755"/>
    <w:rsid w:val="00D551A7"/>
    <w:rsid w:val="00D64A41"/>
    <w:rsid w:val="00D8492B"/>
    <w:rsid w:val="00D90ACA"/>
    <w:rsid w:val="00DC08AB"/>
    <w:rsid w:val="00DE74CB"/>
    <w:rsid w:val="00E772B6"/>
    <w:rsid w:val="00E90F22"/>
    <w:rsid w:val="00F25F73"/>
    <w:rsid w:val="00F76B3A"/>
    <w:rsid w:val="00FC36CF"/>
    <w:rsid w:val="00FF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AD680B8"/>
  <w15:chartTrackingRefBased/>
  <w15:docId w15:val="{041D9E67-FE76-42B2-B87B-94BC8203B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828D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28DB"/>
    <w:pPr>
      <w:spacing w:before="240" w:line="312" w:lineRule="auto"/>
      <w:jc w:val="center"/>
      <w:outlineLvl w:val="0"/>
    </w:pPr>
    <w:rPr>
      <w:rFonts w:eastAsia="Times New Roman" w:cs="Times New Roman"/>
      <w:b/>
      <w:bCs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28DB"/>
    <w:rPr>
      <w:rFonts w:ascii="Times New Roman" w:eastAsia="Times New Roman" w:hAnsi="Times New Roman" w:cs="Times New Roman"/>
      <w:b/>
      <w:bCs/>
      <w:color w:val="000000" w:themeColor="text1"/>
      <w:sz w:val="32"/>
      <w:szCs w:val="32"/>
    </w:rPr>
  </w:style>
  <w:style w:type="paragraph" w:styleId="a3">
    <w:name w:val="List Paragraph"/>
    <w:basedOn w:val="a"/>
    <w:uiPriority w:val="34"/>
    <w:rsid w:val="007828DB"/>
    <w:pPr>
      <w:ind w:left="720"/>
      <w:contextualSpacing/>
    </w:pPr>
  </w:style>
  <w:style w:type="paragraph" w:styleId="a4">
    <w:name w:val="No Spacing"/>
    <w:uiPriority w:val="1"/>
    <w:qFormat/>
    <w:rsid w:val="007828DB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a5">
    <w:name w:val="Table Grid"/>
    <w:basedOn w:val="a1"/>
    <w:uiPriority w:val="39"/>
    <w:rsid w:val="007828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Код"/>
    <w:basedOn w:val="a"/>
    <w:link w:val="a7"/>
    <w:autoRedefine/>
    <w:qFormat/>
    <w:rsid w:val="00F76B3A"/>
    <w:pPr>
      <w:keepLines/>
      <w:suppressLineNumbers/>
      <w:suppressAutoHyphens/>
      <w:spacing w:after="0" w:line="240" w:lineRule="auto"/>
    </w:pPr>
    <w:rPr>
      <w:rFonts w:ascii="Consolas" w:hAnsi="Consolas"/>
      <w:sz w:val="22"/>
    </w:rPr>
  </w:style>
  <w:style w:type="character" w:customStyle="1" w:styleId="a7">
    <w:name w:val="Код Знак"/>
    <w:basedOn w:val="a0"/>
    <w:link w:val="a6"/>
    <w:rsid w:val="00F76B3A"/>
    <w:rPr>
      <w:rFonts w:ascii="Consolas" w:hAnsi="Consolas"/>
    </w:rPr>
  </w:style>
  <w:style w:type="paragraph" w:styleId="a8">
    <w:name w:val="caption"/>
    <w:basedOn w:val="a"/>
    <w:next w:val="a"/>
    <w:uiPriority w:val="35"/>
    <w:unhideWhenUsed/>
    <w:qFormat/>
    <w:rsid w:val="008437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0D62B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D62B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D62BF"/>
    <w:rPr>
      <w:rFonts w:ascii="Times New Roman" w:hAnsi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D62B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D62BF"/>
    <w:rPr>
      <w:rFonts w:ascii="Times New Roman" w:hAnsi="Times New Roman"/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0D62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D62BF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C3A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A1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4/relationships/chartEx" Target="charts/chartEx1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microsoft.com/office/2014/relationships/chartEx" Target="charts/chartEx3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microsoft.com/office/2014/relationships/chartEx" Target="charts/chartEx2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\Documents\Study\1sem\arch\&#1040;&#1088;&#1093;&#1069;&#1042;&#1052;%20&#1064;&#1072;&#1073;&#1083;&#1086;&#1085;.dotx" TargetMode="Externa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Microsoft_Excel_Worksheet.xlsx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Microsoft_Excel_Worksheet1.xlsx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Microsoft_Excel_Worksheet2.xlsx"/></Relationships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Лист1!$A$2:$A$341</cx:f>
        <cx:lvl ptCount="340">
          <cx:pt idx="0">static</cx:pt>
          <cx:pt idx="1">static</cx:pt>
          <cx:pt idx="2">static</cx:pt>
          <cx:pt idx="3">static</cx:pt>
          <cx:pt idx="4">static</cx:pt>
          <cx:pt idx="5">static</cx:pt>
          <cx:pt idx="6">static</cx:pt>
          <cx:pt idx="7">static</cx:pt>
          <cx:pt idx="8">static</cx:pt>
          <cx:pt idx="9">static</cx:pt>
          <cx:pt idx="10">dynamic</cx:pt>
          <cx:pt idx="11">dynamic</cx:pt>
          <cx:pt idx="12">dynamic</cx:pt>
          <cx:pt idx="13">dynamic</cx:pt>
          <cx:pt idx="14">dynamic</cx:pt>
          <cx:pt idx="15">dynamic</cx:pt>
          <cx:pt idx="16">dynamic</cx:pt>
          <cx:pt idx="17">dynamic</cx:pt>
          <cx:pt idx="18">dynamic</cx:pt>
          <cx:pt idx="19">dynamic</cx:pt>
          <cx:pt idx="20">guided</cx:pt>
          <cx:pt idx="21">guided</cx:pt>
          <cx:pt idx="22">guided</cx:pt>
          <cx:pt idx="23">guided</cx:pt>
          <cx:pt idx="24">guided</cx:pt>
          <cx:pt idx="25">guided</cx:pt>
          <cx:pt idx="26">guided</cx:pt>
          <cx:pt idx="27">guided</cx:pt>
          <cx:pt idx="28">guided</cx:pt>
          <cx:pt idx="29">guided</cx:pt>
          <cx:pt idx="30">static,1</cx:pt>
          <cx:pt idx="31">static,1</cx:pt>
          <cx:pt idx="32">static,1</cx:pt>
          <cx:pt idx="33">static,1</cx:pt>
          <cx:pt idx="34">static,1</cx:pt>
          <cx:pt idx="35">static,1</cx:pt>
          <cx:pt idx="36">static,1</cx:pt>
          <cx:pt idx="37">static,1</cx:pt>
          <cx:pt idx="38">static,1</cx:pt>
          <cx:pt idx="39">static,1</cx:pt>
          <cx:pt idx="40">static,2</cx:pt>
          <cx:pt idx="41">static,2</cx:pt>
          <cx:pt idx="42">static,2</cx:pt>
          <cx:pt idx="43">static,2</cx:pt>
          <cx:pt idx="44">static,2</cx:pt>
          <cx:pt idx="45">static,2</cx:pt>
          <cx:pt idx="46">static,2</cx:pt>
          <cx:pt idx="47">static,2</cx:pt>
          <cx:pt idx="48">static,2</cx:pt>
          <cx:pt idx="49">static,2</cx:pt>
          <cx:pt idx="50">static,4</cx:pt>
          <cx:pt idx="51">static,4</cx:pt>
          <cx:pt idx="52">static,4</cx:pt>
          <cx:pt idx="53">static,4</cx:pt>
          <cx:pt idx="54">static,4</cx:pt>
          <cx:pt idx="55">static,4</cx:pt>
          <cx:pt idx="56">static,4</cx:pt>
          <cx:pt idx="57">static,4</cx:pt>
          <cx:pt idx="58">static,4</cx:pt>
          <cx:pt idx="59">static,4</cx:pt>
          <cx:pt idx="60">static,8</cx:pt>
          <cx:pt idx="61">static,8</cx:pt>
          <cx:pt idx="62">static,8</cx:pt>
          <cx:pt idx="63">static,8</cx:pt>
          <cx:pt idx="64">static,8</cx:pt>
          <cx:pt idx="65">static,8</cx:pt>
          <cx:pt idx="66">static,8</cx:pt>
          <cx:pt idx="67">static,8</cx:pt>
          <cx:pt idx="68">static,8</cx:pt>
          <cx:pt idx="69">static,8</cx:pt>
          <cx:pt idx="70">static,16</cx:pt>
          <cx:pt idx="71">static,16</cx:pt>
          <cx:pt idx="72">static,16</cx:pt>
          <cx:pt idx="73">static,16</cx:pt>
          <cx:pt idx="74">static,16</cx:pt>
          <cx:pt idx="75">static,16</cx:pt>
          <cx:pt idx="76">static,16</cx:pt>
          <cx:pt idx="77">static,16</cx:pt>
          <cx:pt idx="78">static,16</cx:pt>
          <cx:pt idx="79">static,16</cx:pt>
          <cx:pt idx="80">static,32</cx:pt>
          <cx:pt idx="81">static,32</cx:pt>
          <cx:pt idx="82">static,32</cx:pt>
          <cx:pt idx="83">static,32</cx:pt>
          <cx:pt idx="84">static,32</cx:pt>
          <cx:pt idx="85">static,32</cx:pt>
          <cx:pt idx="86">static,32</cx:pt>
          <cx:pt idx="87">static,32</cx:pt>
          <cx:pt idx="88">static,32</cx:pt>
          <cx:pt idx="89">static,32</cx:pt>
          <cx:pt idx="90">static,64</cx:pt>
          <cx:pt idx="91">static,64</cx:pt>
          <cx:pt idx="92">static,64</cx:pt>
          <cx:pt idx="93">static,64</cx:pt>
          <cx:pt idx="94">static,64</cx:pt>
          <cx:pt idx="95">static,64</cx:pt>
          <cx:pt idx="96">static,64</cx:pt>
          <cx:pt idx="97">static,64</cx:pt>
          <cx:pt idx="98">static,64</cx:pt>
          <cx:pt idx="99">static,64</cx:pt>
          <cx:pt idx="100">static,128</cx:pt>
          <cx:pt idx="101">static,128</cx:pt>
          <cx:pt idx="102">static,128</cx:pt>
          <cx:pt idx="103">static,128</cx:pt>
          <cx:pt idx="104">static,128</cx:pt>
          <cx:pt idx="105">static,128</cx:pt>
          <cx:pt idx="106">static,128</cx:pt>
          <cx:pt idx="107">static,128</cx:pt>
          <cx:pt idx="108">static,128</cx:pt>
          <cx:pt idx="109">static,128</cx:pt>
          <cx:pt idx="110">static,256</cx:pt>
          <cx:pt idx="111">static,256</cx:pt>
          <cx:pt idx="112">static,256</cx:pt>
          <cx:pt idx="113">static,256</cx:pt>
          <cx:pt idx="114">static,256</cx:pt>
          <cx:pt idx="115">static,256</cx:pt>
          <cx:pt idx="116">static,256</cx:pt>
          <cx:pt idx="117">static,256</cx:pt>
          <cx:pt idx="118">static,256</cx:pt>
          <cx:pt idx="119">static,256</cx:pt>
          <cx:pt idx="120">static,512</cx:pt>
          <cx:pt idx="121">static,512</cx:pt>
          <cx:pt idx="122">static,512</cx:pt>
          <cx:pt idx="123">static,512</cx:pt>
          <cx:pt idx="124">static,512</cx:pt>
          <cx:pt idx="125">static,512</cx:pt>
          <cx:pt idx="126">static,512</cx:pt>
          <cx:pt idx="127">static,512</cx:pt>
          <cx:pt idx="128">static,512</cx:pt>
          <cx:pt idx="129">static,512</cx:pt>
          <cx:pt idx="130">dynamic,1</cx:pt>
          <cx:pt idx="131">dynamic,1</cx:pt>
          <cx:pt idx="132">dynamic,1</cx:pt>
          <cx:pt idx="133">dynamic,1</cx:pt>
          <cx:pt idx="134">dynamic,1</cx:pt>
          <cx:pt idx="135">dynamic,1</cx:pt>
          <cx:pt idx="136">dynamic,1</cx:pt>
          <cx:pt idx="137">dynamic,1</cx:pt>
          <cx:pt idx="138">dynamic,1</cx:pt>
          <cx:pt idx="139">dynamic,1</cx:pt>
          <cx:pt idx="140">dynamic,2</cx:pt>
          <cx:pt idx="141">dynamic,2</cx:pt>
          <cx:pt idx="142">dynamic,2</cx:pt>
          <cx:pt idx="143">dynamic,2</cx:pt>
          <cx:pt idx="144">dynamic,2</cx:pt>
          <cx:pt idx="145">dynamic,2</cx:pt>
          <cx:pt idx="146">dynamic,2</cx:pt>
          <cx:pt idx="147">dynamic,2</cx:pt>
          <cx:pt idx="148">dynamic,2</cx:pt>
          <cx:pt idx="149">dynamic,2</cx:pt>
          <cx:pt idx="150">dynamic,4</cx:pt>
          <cx:pt idx="151">dynamic,4</cx:pt>
          <cx:pt idx="152">dynamic,4</cx:pt>
          <cx:pt idx="153">dynamic,4</cx:pt>
          <cx:pt idx="154">dynamic,4</cx:pt>
          <cx:pt idx="155">dynamic,4</cx:pt>
          <cx:pt idx="156">dynamic,4</cx:pt>
          <cx:pt idx="157">dynamic,4</cx:pt>
          <cx:pt idx="158">dynamic,4</cx:pt>
          <cx:pt idx="159">dynamic,4</cx:pt>
          <cx:pt idx="160">dynamic,8</cx:pt>
          <cx:pt idx="161">dynamic,8</cx:pt>
          <cx:pt idx="162">dynamic,8</cx:pt>
          <cx:pt idx="163">dynamic,8</cx:pt>
          <cx:pt idx="164">dynamic,8</cx:pt>
          <cx:pt idx="165">dynamic,8</cx:pt>
          <cx:pt idx="166">dynamic,8</cx:pt>
          <cx:pt idx="167">dynamic,8</cx:pt>
          <cx:pt idx="168">dynamic,8</cx:pt>
          <cx:pt idx="169">dynamic,8</cx:pt>
          <cx:pt idx="170">dynamic,16</cx:pt>
          <cx:pt idx="171">dynamic,16</cx:pt>
          <cx:pt idx="172">dynamic,16</cx:pt>
          <cx:pt idx="173">dynamic,16</cx:pt>
          <cx:pt idx="174">dynamic,16</cx:pt>
          <cx:pt idx="175">dynamic,16</cx:pt>
          <cx:pt idx="176">dynamic,16</cx:pt>
          <cx:pt idx="177">dynamic,16</cx:pt>
          <cx:pt idx="178">dynamic,16</cx:pt>
          <cx:pt idx="179">dynamic,16</cx:pt>
          <cx:pt idx="180">dynamic,32</cx:pt>
          <cx:pt idx="181">dynamic,32</cx:pt>
          <cx:pt idx="182">dynamic,32</cx:pt>
          <cx:pt idx="183">dynamic,32</cx:pt>
          <cx:pt idx="184">dynamic,32</cx:pt>
          <cx:pt idx="185">dynamic,32</cx:pt>
          <cx:pt idx="186">dynamic,32</cx:pt>
          <cx:pt idx="187">dynamic,32</cx:pt>
          <cx:pt idx="188">dynamic,32</cx:pt>
          <cx:pt idx="189">dynamic,32</cx:pt>
          <cx:pt idx="190">dynamic,64</cx:pt>
          <cx:pt idx="191">dynamic,64</cx:pt>
          <cx:pt idx="192">dynamic,64</cx:pt>
          <cx:pt idx="193">dynamic,64</cx:pt>
          <cx:pt idx="194">dynamic,64</cx:pt>
          <cx:pt idx="195">dynamic,64</cx:pt>
          <cx:pt idx="196">dynamic,64</cx:pt>
          <cx:pt idx="197">dynamic,64</cx:pt>
          <cx:pt idx="198">dynamic,64</cx:pt>
          <cx:pt idx="199">dynamic,64</cx:pt>
          <cx:pt idx="200">dynamic,128</cx:pt>
          <cx:pt idx="201">dynamic,128</cx:pt>
          <cx:pt idx="202">dynamic,128</cx:pt>
          <cx:pt idx="203">dynamic,128</cx:pt>
          <cx:pt idx="204">dynamic,128</cx:pt>
          <cx:pt idx="205">dynamic,128</cx:pt>
          <cx:pt idx="206">dynamic,128</cx:pt>
          <cx:pt idx="207">dynamic,128</cx:pt>
          <cx:pt idx="208">dynamic,128</cx:pt>
          <cx:pt idx="209">dynamic,128</cx:pt>
          <cx:pt idx="210">dynamic,256</cx:pt>
          <cx:pt idx="211">dynamic,256</cx:pt>
          <cx:pt idx="212">dynamic,256</cx:pt>
          <cx:pt idx="213">dynamic,256</cx:pt>
          <cx:pt idx="214">dynamic,256</cx:pt>
          <cx:pt idx="215">dynamic,256</cx:pt>
          <cx:pt idx="216">dynamic,256</cx:pt>
          <cx:pt idx="217">dynamic,256</cx:pt>
          <cx:pt idx="218">dynamic,256</cx:pt>
          <cx:pt idx="219">dynamic,256</cx:pt>
          <cx:pt idx="220">dynamic,512</cx:pt>
          <cx:pt idx="221">dynamic,512</cx:pt>
          <cx:pt idx="222">dynamic,512</cx:pt>
          <cx:pt idx="223">dynamic,512</cx:pt>
          <cx:pt idx="224">dynamic,512</cx:pt>
          <cx:pt idx="225">dynamic,512</cx:pt>
          <cx:pt idx="226">dynamic,512</cx:pt>
          <cx:pt idx="227">dynamic,512</cx:pt>
          <cx:pt idx="228">dynamic,512</cx:pt>
          <cx:pt idx="229">dynamic,512</cx:pt>
          <cx:pt idx="230">guided,1</cx:pt>
          <cx:pt idx="231">guided,1</cx:pt>
          <cx:pt idx="232">guided,1</cx:pt>
          <cx:pt idx="233">guided,1</cx:pt>
          <cx:pt idx="234">guided,1</cx:pt>
          <cx:pt idx="235">guided,1</cx:pt>
          <cx:pt idx="236">guided,1</cx:pt>
          <cx:pt idx="237">guided,1</cx:pt>
          <cx:pt idx="238">guided,1</cx:pt>
          <cx:pt idx="239">guided,1</cx:pt>
          <cx:pt idx="240">guided,2</cx:pt>
          <cx:pt idx="241">guided,2</cx:pt>
          <cx:pt idx="242">guided,2</cx:pt>
          <cx:pt idx="243">guided,2</cx:pt>
          <cx:pt idx="244">guided,2</cx:pt>
          <cx:pt idx="245">guided,2</cx:pt>
          <cx:pt idx="246">guided,2</cx:pt>
          <cx:pt idx="247">guided,2</cx:pt>
          <cx:pt idx="248">guided,2</cx:pt>
          <cx:pt idx="249">guided,2</cx:pt>
          <cx:pt idx="250">guided,4</cx:pt>
          <cx:pt idx="251">guided,4</cx:pt>
          <cx:pt idx="252">guided,4</cx:pt>
          <cx:pt idx="253">guided,4</cx:pt>
          <cx:pt idx="254">guided,4</cx:pt>
          <cx:pt idx="255">guided,4</cx:pt>
          <cx:pt idx="256">guided,4</cx:pt>
          <cx:pt idx="257">guided,4</cx:pt>
          <cx:pt idx="258">guided,4</cx:pt>
          <cx:pt idx="259">guided,4</cx:pt>
          <cx:pt idx="260">guided,8</cx:pt>
          <cx:pt idx="261">guided,8</cx:pt>
          <cx:pt idx="262">guided,8</cx:pt>
          <cx:pt idx="263">guided,8</cx:pt>
          <cx:pt idx="264">guided,8</cx:pt>
          <cx:pt idx="265">guided,8</cx:pt>
          <cx:pt idx="266">guided,8</cx:pt>
          <cx:pt idx="267">guided,8</cx:pt>
          <cx:pt idx="268">guided,8</cx:pt>
          <cx:pt idx="269">guided,8</cx:pt>
          <cx:pt idx="270">guided,16</cx:pt>
          <cx:pt idx="271">guided,16</cx:pt>
          <cx:pt idx="272">guided,16</cx:pt>
          <cx:pt idx="273">guided,16</cx:pt>
          <cx:pt idx="274">guided,16</cx:pt>
          <cx:pt idx="275">guided,16</cx:pt>
          <cx:pt idx="276">guided,16</cx:pt>
          <cx:pt idx="277">guided,16</cx:pt>
          <cx:pt idx="278">guided,16</cx:pt>
          <cx:pt idx="279">guided,16</cx:pt>
          <cx:pt idx="280">guided,32</cx:pt>
          <cx:pt idx="281">guided,32</cx:pt>
          <cx:pt idx="282">guided,32</cx:pt>
          <cx:pt idx="283">guided,32</cx:pt>
          <cx:pt idx="284">guided,32</cx:pt>
          <cx:pt idx="285">guided,32</cx:pt>
          <cx:pt idx="286">guided,32</cx:pt>
          <cx:pt idx="287">guided,32</cx:pt>
          <cx:pt idx="288">guided,32</cx:pt>
          <cx:pt idx="289">guided,32</cx:pt>
          <cx:pt idx="290">guided,64</cx:pt>
          <cx:pt idx="291">guided,64</cx:pt>
          <cx:pt idx="292">guided,64</cx:pt>
          <cx:pt idx="293">guided,64</cx:pt>
          <cx:pt idx="294">guided,64</cx:pt>
          <cx:pt idx="295">guided,64</cx:pt>
          <cx:pt idx="296">guided,64</cx:pt>
          <cx:pt idx="297">guided,64</cx:pt>
          <cx:pt idx="298">guided,64</cx:pt>
          <cx:pt idx="299">guided,64</cx:pt>
          <cx:pt idx="300">guided,128</cx:pt>
          <cx:pt idx="301">guided,128</cx:pt>
          <cx:pt idx="302">guided,128</cx:pt>
          <cx:pt idx="303">guided,128</cx:pt>
          <cx:pt idx="304">guided,128</cx:pt>
          <cx:pt idx="305">guided,128</cx:pt>
          <cx:pt idx="306">guided,128</cx:pt>
          <cx:pt idx="307">guided,128</cx:pt>
          <cx:pt idx="308">guided,128</cx:pt>
          <cx:pt idx="309">guided,128</cx:pt>
          <cx:pt idx="310">guided,256</cx:pt>
          <cx:pt idx="311">guided,256</cx:pt>
          <cx:pt idx="312">guided,256</cx:pt>
          <cx:pt idx="313">guided,256</cx:pt>
          <cx:pt idx="314">guided,256</cx:pt>
          <cx:pt idx="315">guided,256</cx:pt>
          <cx:pt idx="316">guided,256</cx:pt>
          <cx:pt idx="317">guided,256</cx:pt>
          <cx:pt idx="318">guided,256</cx:pt>
          <cx:pt idx="319">guided,256</cx:pt>
          <cx:pt idx="320">guided,512</cx:pt>
          <cx:pt idx="321">guided,512</cx:pt>
          <cx:pt idx="322">guided,512</cx:pt>
          <cx:pt idx="323">guided,512</cx:pt>
          <cx:pt idx="324">guided,512</cx:pt>
          <cx:pt idx="325">guided,512</cx:pt>
          <cx:pt idx="326">guided,512</cx:pt>
          <cx:pt idx="327">guided,512</cx:pt>
          <cx:pt idx="328">guided,512</cx:pt>
          <cx:pt idx="329">guided,512</cx:pt>
          <cx:pt idx="330">auto</cx:pt>
          <cx:pt idx="331">auto</cx:pt>
          <cx:pt idx="332">auto</cx:pt>
          <cx:pt idx="333">auto</cx:pt>
          <cx:pt idx="334">auto</cx:pt>
          <cx:pt idx="335">auto</cx:pt>
          <cx:pt idx="336">auto</cx:pt>
          <cx:pt idx="337">auto</cx:pt>
          <cx:pt idx="338">auto</cx:pt>
          <cx:pt idx="339">auto</cx:pt>
        </cx:lvl>
      </cx:strDim>
      <cx:numDim type="val">
        <cx:f>Лист1!$D$2:$D$341</cx:f>
        <cx:lvl ptCount="340" formatCode="Основной">
          <cx:pt idx="0">580</cx:pt>
          <cx:pt idx="1">675</cx:pt>
          <cx:pt idx="2">673</cx:pt>
          <cx:pt idx="3">623</cx:pt>
          <cx:pt idx="4">782</cx:pt>
          <cx:pt idx="5">623</cx:pt>
          <cx:pt idx="6">610</cx:pt>
          <cx:pt idx="7">618</cx:pt>
          <cx:pt idx="8">666</cx:pt>
          <cx:pt idx="9">664</cx:pt>
          <cx:pt idx="10">945</cx:pt>
          <cx:pt idx="11">933</cx:pt>
          <cx:pt idx="12">1047</cx:pt>
          <cx:pt idx="13">1011</cx:pt>
          <cx:pt idx="14">1018</cx:pt>
          <cx:pt idx="15">952</cx:pt>
          <cx:pt idx="16">939</cx:pt>
          <cx:pt idx="17">1050</cx:pt>
          <cx:pt idx="18">1030</cx:pt>
          <cx:pt idx="19">944</cx:pt>
          <cx:pt idx="20">596</cx:pt>
          <cx:pt idx="21">579</cx:pt>
          <cx:pt idx="22">619</cx:pt>
          <cx:pt idx="23">608</cx:pt>
          <cx:pt idx="24">601</cx:pt>
          <cx:pt idx="25">614</cx:pt>
          <cx:pt idx="26">600</cx:pt>
          <cx:pt idx="27">585</cx:pt>
          <cx:pt idx="28">613</cx:pt>
          <cx:pt idx="29">607</cx:pt>
          <cx:pt idx="30">697</cx:pt>
          <cx:pt idx="31">747</cx:pt>
          <cx:pt idx="32">753</cx:pt>
          <cx:pt idx="33">711</cx:pt>
          <cx:pt idx="34">734</cx:pt>
          <cx:pt idx="35">696</cx:pt>
          <cx:pt idx="36">840</cx:pt>
          <cx:pt idx="37">842</cx:pt>
          <cx:pt idx="38">892</cx:pt>
          <cx:pt idx="39">820</cx:pt>
          <cx:pt idx="40">772</cx:pt>
          <cx:pt idx="41">910</cx:pt>
          <cx:pt idx="42">743</cx:pt>
          <cx:pt idx="43">816</cx:pt>
          <cx:pt idx="44">791</cx:pt>
          <cx:pt idx="45">775</cx:pt>
          <cx:pt idx="46">765</cx:pt>
          <cx:pt idx="47">755</cx:pt>
          <cx:pt idx="48">782</cx:pt>
          <cx:pt idx="49">769</cx:pt>
          <cx:pt idx="50">747</cx:pt>
          <cx:pt idx="51">727</cx:pt>
          <cx:pt idx="52">729</cx:pt>
          <cx:pt idx="53">789</cx:pt>
          <cx:pt idx="54">705</cx:pt>
          <cx:pt idx="55">756</cx:pt>
          <cx:pt idx="56">772</cx:pt>
          <cx:pt idx="57">710</cx:pt>
          <cx:pt idx="58">737</cx:pt>
          <cx:pt idx="59">729</cx:pt>
          <cx:pt idx="60">719</cx:pt>
          <cx:pt idx="61">704</cx:pt>
          <cx:pt idx="62">762</cx:pt>
          <cx:pt idx="63">724</cx:pt>
          <cx:pt idx="64">679</cx:pt>
          <cx:pt idx="65">704</cx:pt>
          <cx:pt idx="66">755</cx:pt>
          <cx:pt idx="67">700</cx:pt>
          <cx:pt idx="68">735</cx:pt>
          <cx:pt idx="69">717</cx:pt>
          <cx:pt idx="70">807</cx:pt>
          <cx:pt idx="71">763</cx:pt>
          <cx:pt idx="72">855</cx:pt>
          <cx:pt idx="73">795</cx:pt>
          <cx:pt idx="74">830</cx:pt>
          <cx:pt idx="75">804</cx:pt>
          <cx:pt idx="76">778</cx:pt>
          <cx:pt idx="77">738</cx:pt>
          <cx:pt idx="78">883</cx:pt>
          <cx:pt idx="79">883</cx:pt>
          <cx:pt idx="80">796</cx:pt>
          <cx:pt idx="81">819</cx:pt>
          <cx:pt idx="82">884</cx:pt>
          <cx:pt idx="83">819</cx:pt>
          <cx:pt idx="84">884</cx:pt>
          <cx:pt idx="85">801</cx:pt>
          <cx:pt idx="86">796</cx:pt>
          <cx:pt idx="87">737</cx:pt>
          <cx:pt idx="88">720</cx:pt>
          <cx:pt idx="89">711</cx:pt>
          <cx:pt idx="90">723</cx:pt>
          <cx:pt idx="91">689</cx:pt>
          <cx:pt idx="92">702</cx:pt>
          <cx:pt idx="93">716</cx:pt>
          <cx:pt idx="94">714</cx:pt>
          <cx:pt idx="95">767</cx:pt>
          <cx:pt idx="96">854</cx:pt>
          <cx:pt idx="97">712</cx:pt>
          <cx:pt idx="98">727</cx:pt>
          <cx:pt idx="99">756</cx:pt>
          <cx:pt idx="100">705</cx:pt>
          <cx:pt idx="101">710</cx:pt>
          <cx:pt idx="102">953</cx:pt>
          <cx:pt idx="103">687</cx:pt>
          <cx:pt idx="104">737</cx:pt>
          <cx:pt idx="105">715</cx:pt>
          <cx:pt idx="106">703</cx:pt>
          <cx:pt idx="107">702</cx:pt>
          <cx:pt idx="108">754</cx:pt>
          <cx:pt idx="109">764</cx:pt>
          <cx:pt idx="110">865</cx:pt>
          <cx:pt idx="111">790</cx:pt>
          <cx:pt idx="112">705</cx:pt>
          <cx:pt idx="113">670</cx:pt>
          <cx:pt idx="114">749</cx:pt>
          <cx:pt idx="115">685</cx:pt>
          <cx:pt idx="116">699</cx:pt>
          <cx:pt idx="117">730</cx:pt>
          <cx:pt idx="118">689</cx:pt>
          <cx:pt idx="119">730</cx:pt>
          <cx:pt idx="120">691</cx:pt>
          <cx:pt idx="121">737</cx:pt>
          <cx:pt idx="122">711</cx:pt>
          <cx:pt idx="123">694</cx:pt>
          <cx:pt idx="124">712</cx:pt>
          <cx:pt idx="125">693</cx:pt>
          <cx:pt idx="126">704</cx:pt>
          <cx:pt idx="127">722</cx:pt>
          <cx:pt idx="128">705</cx:pt>
          <cx:pt idx="129">707</cx:pt>
          <cx:pt idx="130">1064</cx:pt>
          <cx:pt idx="131">1045</cx:pt>
          <cx:pt idx="132">1063</cx:pt>
          <cx:pt idx="133">1063</cx:pt>
          <cx:pt idx="134">1055</cx:pt>
          <cx:pt idx="135">1058</cx:pt>
          <cx:pt idx="136">1040</cx:pt>
          <cx:pt idx="137">1079</cx:pt>
          <cx:pt idx="138">1048</cx:pt>
          <cx:pt idx="139">1071</cx:pt>
          <cx:pt idx="140">903</cx:pt>
          <cx:pt idx="141">904</cx:pt>
          <cx:pt idx="142">915</cx:pt>
          <cx:pt idx="143">925</cx:pt>
          <cx:pt idx="144">900</cx:pt>
          <cx:pt idx="145">956</cx:pt>
          <cx:pt idx="146">904</cx:pt>
          <cx:pt idx="147">925</cx:pt>
          <cx:pt idx="148">913</cx:pt>
          <cx:pt idx="149">913</cx:pt>
          <cx:pt idx="150">817</cx:pt>
          <cx:pt idx="151">799</cx:pt>
          <cx:pt idx="152">833</cx:pt>
          <cx:pt idx="153">802</cx:pt>
          <cx:pt idx="154">861</cx:pt>
          <cx:pt idx="155">806</cx:pt>
          <cx:pt idx="156">806</cx:pt>
          <cx:pt idx="157">836</cx:pt>
          <cx:pt idx="158">824</cx:pt>
          <cx:pt idx="159">818</cx:pt>
          <cx:pt idx="160">752</cx:pt>
          <cx:pt idx="161">781</cx:pt>
          <cx:pt idx="162">750</cx:pt>
          <cx:pt idx="163">755</cx:pt>
          <cx:pt idx="164">782</cx:pt>
          <cx:pt idx="165">748</cx:pt>
          <cx:pt idx="166">740</cx:pt>
          <cx:pt idx="167">751</cx:pt>
          <cx:pt idx="168">748</cx:pt>
          <cx:pt idx="169">798</cx:pt>
          <cx:pt idx="170">737</cx:pt>
          <cx:pt idx="171">724</cx:pt>
          <cx:pt idx="172">726</cx:pt>
          <cx:pt idx="173">710</cx:pt>
          <cx:pt idx="174">729</cx:pt>
          <cx:pt idx="175">716</cx:pt>
          <cx:pt idx="176">744</cx:pt>
          <cx:pt idx="177">718</cx:pt>
          <cx:pt idx="178">707</cx:pt>
          <cx:pt idx="179">732</cx:pt>
          <cx:pt idx="180">764</cx:pt>
          <cx:pt idx="181">774</cx:pt>
          <cx:pt idx="182">699</cx:pt>
          <cx:pt idx="183">712</cx:pt>
          <cx:pt idx="184">711</cx:pt>
          <cx:pt idx="185">677</cx:pt>
          <cx:pt idx="186">697</cx:pt>
          <cx:pt idx="187">705</cx:pt>
          <cx:pt idx="188">690</cx:pt>
          <cx:pt idx="189">718</cx:pt>
          <cx:pt idx="190">686</cx:pt>
          <cx:pt idx="191">678</cx:pt>
          <cx:pt idx="192">688</cx:pt>
          <cx:pt idx="193">666</cx:pt>
          <cx:pt idx="194">677</cx:pt>
          <cx:pt idx="195">712</cx:pt>
          <cx:pt idx="196">698</cx:pt>
          <cx:pt idx="197">688</cx:pt>
          <cx:pt idx="198">676</cx:pt>
          <cx:pt idx="199">679</cx:pt>
          <cx:pt idx="200">692</cx:pt>
          <cx:pt idx="201">664</cx:pt>
          <cx:pt idx="202">687</cx:pt>
          <cx:pt idx="203">717</cx:pt>
          <cx:pt idx="204">662</cx:pt>
          <cx:pt idx="205">672</cx:pt>
          <cx:pt idx="206">678</cx:pt>
          <cx:pt idx="207">683</cx:pt>
          <cx:pt idx="208">705</cx:pt>
          <cx:pt idx="209">685</cx:pt>
          <cx:pt idx="210">672</cx:pt>
          <cx:pt idx="211">687</cx:pt>
          <cx:pt idx="212">693</cx:pt>
          <cx:pt idx="213">671</cx:pt>
          <cx:pt idx="214">692</cx:pt>
          <cx:pt idx="215">669</cx:pt>
          <cx:pt idx="216">707</cx:pt>
          <cx:pt idx="217">708</cx:pt>
          <cx:pt idx="218">720</cx:pt>
          <cx:pt idx="219">691</cx:pt>
          <cx:pt idx="220">670</cx:pt>
          <cx:pt idx="221">687</cx:pt>
          <cx:pt idx="222">678</cx:pt>
          <cx:pt idx="223">694</cx:pt>
          <cx:pt idx="224">708</cx:pt>
          <cx:pt idx="225">661</cx:pt>
          <cx:pt idx="226">691</cx:pt>
          <cx:pt idx="227">674</cx:pt>
          <cx:pt idx="228">670</cx:pt>
          <cx:pt idx="229">697</cx:pt>
          <cx:pt idx="230">674</cx:pt>
          <cx:pt idx="231">675</cx:pt>
          <cx:pt idx="232">677</cx:pt>
          <cx:pt idx="233">662</cx:pt>
          <cx:pt idx="234">677</cx:pt>
          <cx:pt idx="235">668</cx:pt>
          <cx:pt idx="236">680</cx:pt>
          <cx:pt idx="237">676</cx:pt>
          <cx:pt idx="238">693</cx:pt>
          <cx:pt idx="239">672</cx:pt>
          <cx:pt idx="240">720</cx:pt>
          <cx:pt idx="241">667</cx:pt>
          <cx:pt idx="242">678</cx:pt>
          <cx:pt idx="243">714</cx:pt>
          <cx:pt idx="244">659</cx:pt>
          <cx:pt idx="245">681</cx:pt>
          <cx:pt idx="246">674</cx:pt>
          <cx:pt idx="247">667</cx:pt>
          <cx:pt idx="248">675</cx:pt>
          <cx:pt idx="249">665</cx:pt>
          <cx:pt idx="250">676</cx:pt>
          <cx:pt idx="251">683</cx:pt>
          <cx:pt idx="252">657</cx:pt>
          <cx:pt idx="253">662</cx:pt>
          <cx:pt idx="254">699</cx:pt>
          <cx:pt idx="255">670</cx:pt>
          <cx:pt idx="256">698</cx:pt>
          <cx:pt idx="257">669</cx:pt>
          <cx:pt idx="258">671</cx:pt>
          <cx:pt idx="259">699</cx:pt>
          <cx:pt idx="260">653</cx:pt>
          <cx:pt idx="261">672</cx:pt>
          <cx:pt idx="262">682</cx:pt>
          <cx:pt idx="263">690</cx:pt>
          <cx:pt idx="264">658</cx:pt>
          <cx:pt idx="265">731</cx:pt>
          <cx:pt idx="266">780</cx:pt>
          <cx:pt idx="267">688</cx:pt>
          <cx:pt idx="268">652</cx:pt>
          <cx:pt idx="269">674</cx:pt>
          <cx:pt idx="270">703</cx:pt>
          <cx:pt idx="271">658</cx:pt>
          <cx:pt idx="272">670</cx:pt>
          <cx:pt idx="273">674</cx:pt>
          <cx:pt idx="274">673</cx:pt>
          <cx:pt idx="275">703</cx:pt>
          <cx:pt idx="276">679</cx:pt>
          <cx:pt idx="277">686</cx:pt>
          <cx:pt idx="278">723</cx:pt>
          <cx:pt idx="279">675</cx:pt>
          <cx:pt idx="280">662</cx:pt>
          <cx:pt idx="281">684</cx:pt>
          <cx:pt idx="282">661</cx:pt>
          <cx:pt idx="283">708</cx:pt>
          <cx:pt idx="284">655</cx:pt>
          <cx:pt idx="285">674</cx:pt>
          <cx:pt idx="286">679</cx:pt>
          <cx:pt idx="287">650</cx:pt>
          <cx:pt idx="288">662</cx:pt>
          <cx:pt idx="289">688</cx:pt>
          <cx:pt idx="290">695</cx:pt>
          <cx:pt idx="291">660</cx:pt>
          <cx:pt idx="292">701</cx:pt>
          <cx:pt idx="293">682</cx:pt>
          <cx:pt idx="294">689</cx:pt>
          <cx:pt idx="295">656</cx:pt>
          <cx:pt idx="296">669</cx:pt>
          <cx:pt idx="297">711</cx:pt>
          <cx:pt idx="298">667</cx:pt>
          <cx:pt idx="299">661</cx:pt>
          <cx:pt idx="300">685</cx:pt>
          <cx:pt idx="301">682</cx:pt>
          <cx:pt idx="302">670</cx:pt>
          <cx:pt idx="303">680</cx:pt>
          <cx:pt idx="304">695</cx:pt>
          <cx:pt idx="305">693</cx:pt>
          <cx:pt idx="306">662</cx:pt>
          <cx:pt idx="307">676</cx:pt>
          <cx:pt idx="308">678</cx:pt>
          <cx:pt idx="309">662</cx:pt>
          <cx:pt idx="310">756</cx:pt>
          <cx:pt idx="311">673</cx:pt>
          <cx:pt idx="312">666</cx:pt>
          <cx:pt idx="313">691</cx:pt>
          <cx:pt idx="314">654</cx:pt>
          <cx:pt idx="315">654</cx:pt>
          <cx:pt idx="316">684</cx:pt>
          <cx:pt idx="317">693</cx:pt>
          <cx:pt idx="318">666</cx:pt>
          <cx:pt idx="319">676</cx:pt>
          <cx:pt idx="320">674</cx:pt>
          <cx:pt idx="321">677</cx:pt>
          <cx:pt idx="322">674</cx:pt>
          <cx:pt idx="323">680</cx:pt>
          <cx:pt idx="324">707</cx:pt>
          <cx:pt idx="325">664</cx:pt>
          <cx:pt idx="326">655</cx:pt>
          <cx:pt idx="327">683</cx:pt>
          <cx:pt idx="328">672</cx:pt>
          <cx:pt idx="329">679</cx:pt>
          <cx:pt idx="330">683</cx:pt>
          <cx:pt idx="331">673</cx:pt>
          <cx:pt idx="332">686</cx:pt>
          <cx:pt idx="333">659</cx:pt>
          <cx:pt idx="334">647</cx:pt>
          <cx:pt idx="335">686</cx:pt>
          <cx:pt idx="336">665</cx:pt>
          <cx:pt idx="337">673</cx:pt>
          <cx:pt idx="338">682</cx:pt>
          <cx:pt idx="339">672</cx:pt>
        </cx:lvl>
      </cx:numDim>
    </cx:data>
    <cx:data id="1">
      <cx:strDim type="cat">
        <cx:f>Лист1!$A$2:$A$341</cx:f>
        <cx:lvl ptCount="340">
          <cx:pt idx="0">static</cx:pt>
          <cx:pt idx="1">static</cx:pt>
          <cx:pt idx="2">static</cx:pt>
          <cx:pt idx="3">static</cx:pt>
          <cx:pt idx="4">static</cx:pt>
          <cx:pt idx="5">static</cx:pt>
          <cx:pt idx="6">static</cx:pt>
          <cx:pt idx="7">static</cx:pt>
          <cx:pt idx="8">static</cx:pt>
          <cx:pt idx="9">static</cx:pt>
          <cx:pt idx="10">dynamic</cx:pt>
          <cx:pt idx="11">dynamic</cx:pt>
          <cx:pt idx="12">dynamic</cx:pt>
          <cx:pt idx="13">dynamic</cx:pt>
          <cx:pt idx="14">dynamic</cx:pt>
          <cx:pt idx="15">dynamic</cx:pt>
          <cx:pt idx="16">dynamic</cx:pt>
          <cx:pt idx="17">dynamic</cx:pt>
          <cx:pt idx="18">dynamic</cx:pt>
          <cx:pt idx="19">dynamic</cx:pt>
          <cx:pt idx="20">guided</cx:pt>
          <cx:pt idx="21">guided</cx:pt>
          <cx:pt idx="22">guided</cx:pt>
          <cx:pt idx="23">guided</cx:pt>
          <cx:pt idx="24">guided</cx:pt>
          <cx:pt idx="25">guided</cx:pt>
          <cx:pt idx="26">guided</cx:pt>
          <cx:pt idx="27">guided</cx:pt>
          <cx:pt idx="28">guided</cx:pt>
          <cx:pt idx="29">guided</cx:pt>
          <cx:pt idx="30">static,1</cx:pt>
          <cx:pt idx="31">static,1</cx:pt>
          <cx:pt idx="32">static,1</cx:pt>
          <cx:pt idx="33">static,1</cx:pt>
          <cx:pt idx="34">static,1</cx:pt>
          <cx:pt idx="35">static,1</cx:pt>
          <cx:pt idx="36">static,1</cx:pt>
          <cx:pt idx="37">static,1</cx:pt>
          <cx:pt idx="38">static,1</cx:pt>
          <cx:pt idx="39">static,1</cx:pt>
          <cx:pt idx="40">static,2</cx:pt>
          <cx:pt idx="41">static,2</cx:pt>
          <cx:pt idx="42">static,2</cx:pt>
          <cx:pt idx="43">static,2</cx:pt>
          <cx:pt idx="44">static,2</cx:pt>
          <cx:pt idx="45">static,2</cx:pt>
          <cx:pt idx="46">static,2</cx:pt>
          <cx:pt idx="47">static,2</cx:pt>
          <cx:pt idx="48">static,2</cx:pt>
          <cx:pt idx="49">static,2</cx:pt>
          <cx:pt idx="50">static,4</cx:pt>
          <cx:pt idx="51">static,4</cx:pt>
          <cx:pt idx="52">static,4</cx:pt>
          <cx:pt idx="53">static,4</cx:pt>
          <cx:pt idx="54">static,4</cx:pt>
          <cx:pt idx="55">static,4</cx:pt>
          <cx:pt idx="56">static,4</cx:pt>
          <cx:pt idx="57">static,4</cx:pt>
          <cx:pt idx="58">static,4</cx:pt>
          <cx:pt idx="59">static,4</cx:pt>
          <cx:pt idx="60">static,8</cx:pt>
          <cx:pt idx="61">static,8</cx:pt>
          <cx:pt idx="62">static,8</cx:pt>
          <cx:pt idx="63">static,8</cx:pt>
          <cx:pt idx="64">static,8</cx:pt>
          <cx:pt idx="65">static,8</cx:pt>
          <cx:pt idx="66">static,8</cx:pt>
          <cx:pt idx="67">static,8</cx:pt>
          <cx:pt idx="68">static,8</cx:pt>
          <cx:pt idx="69">static,8</cx:pt>
          <cx:pt idx="70">static,16</cx:pt>
          <cx:pt idx="71">static,16</cx:pt>
          <cx:pt idx="72">static,16</cx:pt>
          <cx:pt idx="73">static,16</cx:pt>
          <cx:pt idx="74">static,16</cx:pt>
          <cx:pt idx="75">static,16</cx:pt>
          <cx:pt idx="76">static,16</cx:pt>
          <cx:pt idx="77">static,16</cx:pt>
          <cx:pt idx="78">static,16</cx:pt>
          <cx:pt idx="79">static,16</cx:pt>
          <cx:pt idx="80">static,32</cx:pt>
          <cx:pt idx="81">static,32</cx:pt>
          <cx:pt idx="82">static,32</cx:pt>
          <cx:pt idx="83">static,32</cx:pt>
          <cx:pt idx="84">static,32</cx:pt>
          <cx:pt idx="85">static,32</cx:pt>
          <cx:pt idx="86">static,32</cx:pt>
          <cx:pt idx="87">static,32</cx:pt>
          <cx:pt idx="88">static,32</cx:pt>
          <cx:pt idx="89">static,32</cx:pt>
          <cx:pt idx="90">static,64</cx:pt>
          <cx:pt idx="91">static,64</cx:pt>
          <cx:pt idx="92">static,64</cx:pt>
          <cx:pt idx="93">static,64</cx:pt>
          <cx:pt idx="94">static,64</cx:pt>
          <cx:pt idx="95">static,64</cx:pt>
          <cx:pt idx="96">static,64</cx:pt>
          <cx:pt idx="97">static,64</cx:pt>
          <cx:pt idx="98">static,64</cx:pt>
          <cx:pt idx="99">static,64</cx:pt>
          <cx:pt idx="100">static,128</cx:pt>
          <cx:pt idx="101">static,128</cx:pt>
          <cx:pt idx="102">static,128</cx:pt>
          <cx:pt idx="103">static,128</cx:pt>
          <cx:pt idx="104">static,128</cx:pt>
          <cx:pt idx="105">static,128</cx:pt>
          <cx:pt idx="106">static,128</cx:pt>
          <cx:pt idx="107">static,128</cx:pt>
          <cx:pt idx="108">static,128</cx:pt>
          <cx:pt idx="109">static,128</cx:pt>
          <cx:pt idx="110">static,256</cx:pt>
          <cx:pt idx="111">static,256</cx:pt>
          <cx:pt idx="112">static,256</cx:pt>
          <cx:pt idx="113">static,256</cx:pt>
          <cx:pt idx="114">static,256</cx:pt>
          <cx:pt idx="115">static,256</cx:pt>
          <cx:pt idx="116">static,256</cx:pt>
          <cx:pt idx="117">static,256</cx:pt>
          <cx:pt idx="118">static,256</cx:pt>
          <cx:pt idx="119">static,256</cx:pt>
          <cx:pt idx="120">static,512</cx:pt>
          <cx:pt idx="121">static,512</cx:pt>
          <cx:pt idx="122">static,512</cx:pt>
          <cx:pt idx="123">static,512</cx:pt>
          <cx:pt idx="124">static,512</cx:pt>
          <cx:pt idx="125">static,512</cx:pt>
          <cx:pt idx="126">static,512</cx:pt>
          <cx:pt idx="127">static,512</cx:pt>
          <cx:pt idx="128">static,512</cx:pt>
          <cx:pt idx="129">static,512</cx:pt>
          <cx:pt idx="130">dynamic,1</cx:pt>
          <cx:pt idx="131">dynamic,1</cx:pt>
          <cx:pt idx="132">dynamic,1</cx:pt>
          <cx:pt idx="133">dynamic,1</cx:pt>
          <cx:pt idx="134">dynamic,1</cx:pt>
          <cx:pt idx="135">dynamic,1</cx:pt>
          <cx:pt idx="136">dynamic,1</cx:pt>
          <cx:pt idx="137">dynamic,1</cx:pt>
          <cx:pt idx="138">dynamic,1</cx:pt>
          <cx:pt idx="139">dynamic,1</cx:pt>
          <cx:pt idx="140">dynamic,2</cx:pt>
          <cx:pt idx="141">dynamic,2</cx:pt>
          <cx:pt idx="142">dynamic,2</cx:pt>
          <cx:pt idx="143">dynamic,2</cx:pt>
          <cx:pt idx="144">dynamic,2</cx:pt>
          <cx:pt idx="145">dynamic,2</cx:pt>
          <cx:pt idx="146">dynamic,2</cx:pt>
          <cx:pt idx="147">dynamic,2</cx:pt>
          <cx:pt idx="148">dynamic,2</cx:pt>
          <cx:pt idx="149">dynamic,2</cx:pt>
          <cx:pt idx="150">dynamic,4</cx:pt>
          <cx:pt idx="151">dynamic,4</cx:pt>
          <cx:pt idx="152">dynamic,4</cx:pt>
          <cx:pt idx="153">dynamic,4</cx:pt>
          <cx:pt idx="154">dynamic,4</cx:pt>
          <cx:pt idx="155">dynamic,4</cx:pt>
          <cx:pt idx="156">dynamic,4</cx:pt>
          <cx:pt idx="157">dynamic,4</cx:pt>
          <cx:pt idx="158">dynamic,4</cx:pt>
          <cx:pt idx="159">dynamic,4</cx:pt>
          <cx:pt idx="160">dynamic,8</cx:pt>
          <cx:pt idx="161">dynamic,8</cx:pt>
          <cx:pt idx="162">dynamic,8</cx:pt>
          <cx:pt idx="163">dynamic,8</cx:pt>
          <cx:pt idx="164">dynamic,8</cx:pt>
          <cx:pt idx="165">dynamic,8</cx:pt>
          <cx:pt idx="166">dynamic,8</cx:pt>
          <cx:pt idx="167">dynamic,8</cx:pt>
          <cx:pt idx="168">dynamic,8</cx:pt>
          <cx:pt idx="169">dynamic,8</cx:pt>
          <cx:pt idx="170">dynamic,16</cx:pt>
          <cx:pt idx="171">dynamic,16</cx:pt>
          <cx:pt idx="172">dynamic,16</cx:pt>
          <cx:pt idx="173">dynamic,16</cx:pt>
          <cx:pt idx="174">dynamic,16</cx:pt>
          <cx:pt idx="175">dynamic,16</cx:pt>
          <cx:pt idx="176">dynamic,16</cx:pt>
          <cx:pt idx="177">dynamic,16</cx:pt>
          <cx:pt idx="178">dynamic,16</cx:pt>
          <cx:pt idx="179">dynamic,16</cx:pt>
          <cx:pt idx="180">dynamic,32</cx:pt>
          <cx:pt idx="181">dynamic,32</cx:pt>
          <cx:pt idx="182">dynamic,32</cx:pt>
          <cx:pt idx="183">dynamic,32</cx:pt>
          <cx:pt idx="184">dynamic,32</cx:pt>
          <cx:pt idx="185">dynamic,32</cx:pt>
          <cx:pt idx="186">dynamic,32</cx:pt>
          <cx:pt idx="187">dynamic,32</cx:pt>
          <cx:pt idx="188">dynamic,32</cx:pt>
          <cx:pt idx="189">dynamic,32</cx:pt>
          <cx:pt idx="190">dynamic,64</cx:pt>
          <cx:pt idx="191">dynamic,64</cx:pt>
          <cx:pt idx="192">dynamic,64</cx:pt>
          <cx:pt idx="193">dynamic,64</cx:pt>
          <cx:pt idx="194">dynamic,64</cx:pt>
          <cx:pt idx="195">dynamic,64</cx:pt>
          <cx:pt idx="196">dynamic,64</cx:pt>
          <cx:pt idx="197">dynamic,64</cx:pt>
          <cx:pt idx="198">dynamic,64</cx:pt>
          <cx:pt idx="199">dynamic,64</cx:pt>
          <cx:pt idx="200">dynamic,128</cx:pt>
          <cx:pt idx="201">dynamic,128</cx:pt>
          <cx:pt idx="202">dynamic,128</cx:pt>
          <cx:pt idx="203">dynamic,128</cx:pt>
          <cx:pt idx="204">dynamic,128</cx:pt>
          <cx:pt idx="205">dynamic,128</cx:pt>
          <cx:pt idx="206">dynamic,128</cx:pt>
          <cx:pt idx="207">dynamic,128</cx:pt>
          <cx:pt idx="208">dynamic,128</cx:pt>
          <cx:pt idx="209">dynamic,128</cx:pt>
          <cx:pt idx="210">dynamic,256</cx:pt>
          <cx:pt idx="211">dynamic,256</cx:pt>
          <cx:pt idx="212">dynamic,256</cx:pt>
          <cx:pt idx="213">dynamic,256</cx:pt>
          <cx:pt idx="214">dynamic,256</cx:pt>
          <cx:pt idx="215">dynamic,256</cx:pt>
          <cx:pt idx="216">dynamic,256</cx:pt>
          <cx:pt idx="217">dynamic,256</cx:pt>
          <cx:pt idx="218">dynamic,256</cx:pt>
          <cx:pt idx="219">dynamic,256</cx:pt>
          <cx:pt idx="220">dynamic,512</cx:pt>
          <cx:pt idx="221">dynamic,512</cx:pt>
          <cx:pt idx="222">dynamic,512</cx:pt>
          <cx:pt idx="223">dynamic,512</cx:pt>
          <cx:pt idx="224">dynamic,512</cx:pt>
          <cx:pt idx="225">dynamic,512</cx:pt>
          <cx:pt idx="226">dynamic,512</cx:pt>
          <cx:pt idx="227">dynamic,512</cx:pt>
          <cx:pt idx="228">dynamic,512</cx:pt>
          <cx:pt idx="229">dynamic,512</cx:pt>
          <cx:pt idx="230">guided,1</cx:pt>
          <cx:pt idx="231">guided,1</cx:pt>
          <cx:pt idx="232">guided,1</cx:pt>
          <cx:pt idx="233">guided,1</cx:pt>
          <cx:pt idx="234">guided,1</cx:pt>
          <cx:pt idx="235">guided,1</cx:pt>
          <cx:pt idx="236">guided,1</cx:pt>
          <cx:pt idx="237">guided,1</cx:pt>
          <cx:pt idx="238">guided,1</cx:pt>
          <cx:pt idx="239">guided,1</cx:pt>
          <cx:pt idx="240">guided,2</cx:pt>
          <cx:pt idx="241">guided,2</cx:pt>
          <cx:pt idx="242">guided,2</cx:pt>
          <cx:pt idx="243">guided,2</cx:pt>
          <cx:pt idx="244">guided,2</cx:pt>
          <cx:pt idx="245">guided,2</cx:pt>
          <cx:pt idx="246">guided,2</cx:pt>
          <cx:pt idx="247">guided,2</cx:pt>
          <cx:pt idx="248">guided,2</cx:pt>
          <cx:pt idx="249">guided,2</cx:pt>
          <cx:pt idx="250">guided,4</cx:pt>
          <cx:pt idx="251">guided,4</cx:pt>
          <cx:pt idx="252">guided,4</cx:pt>
          <cx:pt idx="253">guided,4</cx:pt>
          <cx:pt idx="254">guided,4</cx:pt>
          <cx:pt idx="255">guided,4</cx:pt>
          <cx:pt idx="256">guided,4</cx:pt>
          <cx:pt idx="257">guided,4</cx:pt>
          <cx:pt idx="258">guided,4</cx:pt>
          <cx:pt idx="259">guided,4</cx:pt>
          <cx:pt idx="260">guided,8</cx:pt>
          <cx:pt idx="261">guided,8</cx:pt>
          <cx:pt idx="262">guided,8</cx:pt>
          <cx:pt idx="263">guided,8</cx:pt>
          <cx:pt idx="264">guided,8</cx:pt>
          <cx:pt idx="265">guided,8</cx:pt>
          <cx:pt idx="266">guided,8</cx:pt>
          <cx:pt idx="267">guided,8</cx:pt>
          <cx:pt idx="268">guided,8</cx:pt>
          <cx:pt idx="269">guided,8</cx:pt>
          <cx:pt idx="270">guided,16</cx:pt>
          <cx:pt idx="271">guided,16</cx:pt>
          <cx:pt idx="272">guided,16</cx:pt>
          <cx:pt idx="273">guided,16</cx:pt>
          <cx:pt idx="274">guided,16</cx:pt>
          <cx:pt idx="275">guided,16</cx:pt>
          <cx:pt idx="276">guided,16</cx:pt>
          <cx:pt idx="277">guided,16</cx:pt>
          <cx:pt idx="278">guided,16</cx:pt>
          <cx:pt idx="279">guided,16</cx:pt>
          <cx:pt idx="280">guided,32</cx:pt>
          <cx:pt idx="281">guided,32</cx:pt>
          <cx:pt idx="282">guided,32</cx:pt>
          <cx:pt idx="283">guided,32</cx:pt>
          <cx:pt idx="284">guided,32</cx:pt>
          <cx:pt idx="285">guided,32</cx:pt>
          <cx:pt idx="286">guided,32</cx:pt>
          <cx:pt idx="287">guided,32</cx:pt>
          <cx:pt idx="288">guided,32</cx:pt>
          <cx:pt idx="289">guided,32</cx:pt>
          <cx:pt idx="290">guided,64</cx:pt>
          <cx:pt idx="291">guided,64</cx:pt>
          <cx:pt idx="292">guided,64</cx:pt>
          <cx:pt idx="293">guided,64</cx:pt>
          <cx:pt idx="294">guided,64</cx:pt>
          <cx:pt idx="295">guided,64</cx:pt>
          <cx:pt idx="296">guided,64</cx:pt>
          <cx:pt idx="297">guided,64</cx:pt>
          <cx:pt idx="298">guided,64</cx:pt>
          <cx:pt idx="299">guided,64</cx:pt>
          <cx:pt idx="300">guided,128</cx:pt>
          <cx:pt idx="301">guided,128</cx:pt>
          <cx:pt idx="302">guided,128</cx:pt>
          <cx:pt idx="303">guided,128</cx:pt>
          <cx:pt idx="304">guided,128</cx:pt>
          <cx:pt idx="305">guided,128</cx:pt>
          <cx:pt idx="306">guided,128</cx:pt>
          <cx:pt idx="307">guided,128</cx:pt>
          <cx:pt idx="308">guided,128</cx:pt>
          <cx:pt idx="309">guided,128</cx:pt>
          <cx:pt idx="310">guided,256</cx:pt>
          <cx:pt idx="311">guided,256</cx:pt>
          <cx:pt idx="312">guided,256</cx:pt>
          <cx:pt idx="313">guided,256</cx:pt>
          <cx:pt idx="314">guided,256</cx:pt>
          <cx:pt idx="315">guided,256</cx:pt>
          <cx:pt idx="316">guided,256</cx:pt>
          <cx:pt idx="317">guided,256</cx:pt>
          <cx:pt idx="318">guided,256</cx:pt>
          <cx:pt idx="319">guided,256</cx:pt>
          <cx:pt idx="320">guided,512</cx:pt>
          <cx:pt idx="321">guided,512</cx:pt>
          <cx:pt idx="322">guided,512</cx:pt>
          <cx:pt idx="323">guided,512</cx:pt>
          <cx:pt idx="324">guided,512</cx:pt>
          <cx:pt idx="325">guided,512</cx:pt>
          <cx:pt idx="326">guided,512</cx:pt>
          <cx:pt idx="327">guided,512</cx:pt>
          <cx:pt idx="328">guided,512</cx:pt>
          <cx:pt idx="329">guided,512</cx:pt>
          <cx:pt idx="330">auto</cx:pt>
          <cx:pt idx="331">auto</cx:pt>
          <cx:pt idx="332">auto</cx:pt>
          <cx:pt idx="333">auto</cx:pt>
          <cx:pt idx="334">auto</cx:pt>
          <cx:pt idx="335">auto</cx:pt>
          <cx:pt idx="336">auto</cx:pt>
          <cx:pt idx="337">auto</cx:pt>
          <cx:pt idx="338">auto</cx:pt>
          <cx:pt idx="339">auto</cx:pt>
        </cx:lvl>
      </cx:strDim>
      <cx:numDim type="val">
        <cx:f>Лист1!$E$2:$E$341</cx:f>
        <cx:lvl ptCount="340" formatCode="Основной">
          <cx:pt idx="0">753</cx:pt>
          <cx:pt idx="1">642</cx:pt>
          <cx:pt idx="2">698</cx:pt>
          <cx:pt idx="3">688</cx:pt>
          <cx:pt idx="4">627</cx:pt>
          <cx:pt idx="5">768</cx:pt>
          <cx:pt idx="6">633</cx:pt>
          <cx:pt idx="7">643</cx:pt>
          <cx:pt idx="8">705</cx:pt>
          <cx:pt idx="9">642</cx:pt>
          <cx:pt idx="10">802</cx:pt>
          <cx:pt idx="11">815</cx:pt>
          <cx:pt idx="12">858</cx:pt>
          <cx:pt idx="13">835</cx:pt>
          <cx:pt idx="14">854</cx:pt>
          <cx:pt idx="15">863</cx:pt>
          <cx:pt idx="16">844</cx:pt>
          <cx:pt idx="17">842</cx:pt>
          <cx:pt idx="18">825</cx:pt>
          <cx:pt idx="19">840</cx:pt>
          <cx:pt idx="20">602</cx:pt>
          <cx:pt idx="21">588</cx:pt>
          <cx:pt idx="22">622</cx:pt>
          <cx:pt idx="23">602</cx:pt>
          <cx:pt idx="24">590</cx:pt>
          <cx:pt idx="25">619</cx:pt>
          <cx:pt idx="26">597</cx:pt>
          <cx:pt idx="27">617</cx:pt>
          <cx:pt idx="28">622</cx:pt>
          <cx:pt idx="29">630</cx:pt>
          <cx:pt idx="30">652</cx:pt>
          <cx:pt idx="31">671</cx:pt>
          <cx:pt idx="32">661</cx:pt>
          <cx:pt idx="33">736</cx:pt>
          <cx:pt idx="34">625</cx:pt>
          <cx:pt idx="35">624</cx:pt>
          <cx:pt idx="36">682</cx:pt>
          <cx:pt idx="37">649</cx:pt>
          <cx:pt idx="38">624</cx:pt>
          <cx:pt idx="39">692</cx:pt>
          <cx:pt idx="40">696</cx:pt>
          <cx:pt idx="41">682</cx:pt>
          <cx:pt idx="42">633</cx:pt>
          <cx:pt idx="43">628</cx:pt>
          <cx:pt idx="44">663</cx:pt>
          <cx:pt idx="45">728</cx:pt>
          <cx:pt idx="46">709</cx:pt>
          <cx:pt idx="47">784</cx:pt>
          <cx:pt idx="48">777</cx:pt>
          <cx:pt idx="49">726</cx:pt>
          <cx:pt idx="50">685</cx:pt>
          <cx:pt idx="51">714</cx:pt>
          <cx:pt idx="52">711</cx:pt>
          <cx:pt idx="53">761</cx:pt>
          <cx:pt idx="54">700</cx:pt>
          <cx:pt idx="55">721</cx:pt>
          <cx:pt idx="56">703</cx:pt>
          <cx:pt idx="57">691</cx:pt>
          <cx:pt idx="58">719</cx:pt>
          <cx:pt idx="59">738</cx:pt>
          <cx:pt idx="60">684</cx:pt>
          <cx:pt idx="61">694</cx:pt>
          <cx:pt idx="62">761</cx:pt>
          <cx:pt idx="63">847</cx:pt>
          <cx:pt idx="64">695</cx:pt>
          <cx:pt idx="65">745</cx:pt>
          <cx:pt idx="66">699</cx:pt>
          <cx:pt idx="67">730</cx:pt>
          <cx:pt idx="68">679</cx:pt>
          <cx:pt idx="69">703</cx:pt>
          <cx:pt idx="70">653</cx:pt>
          <cx:pt idx="71">729</cx:pt>
          <cx:pt idx="72">737</cx:pt>
          <cx:pt idx="73">667</cx:pt>
          <cx:pt idx="74">671</cx:pt>
          <cx:pt idx="75">721</cx:pt>
          <cx:pt idx="76">679</cx:pt>
          <cx:pt idx="77">678</cx:pt>
          <cx:pt idx="78">743</cx:pt>
          <cx:pt idx="79">679</cx:pt>
          <cx:pt idx="80">697</cx:pt>
          <cx:pt idx="81">684</cx:pt>
          <cx:pt idx="82">710</cx:pt>
          <cx:pt idx="83">711</cx:pt>
          <cx:pt idx="84">749</cx:pt>
          <cx:pt idx="85">706</cx:pt>
          <cx:pt idx="86">707</cx:pt>
          <cx:pt idx="87">687</cx:pt>
          <cx:pt idx="88">679</cx:pt>
          <cx:pt idx="89">708</cx:pt>
          <cx:pt idx="90">749</cx:pt>
          <cx:pt idx="91">691</cx:pt>
          <cx:pt idx="92">708</cx:pt>
          <cx:pt idx="93">661</cx:pt>
          <cx:pt idx="94">693</cx:pt>
          <cx:pt idx="95">804</cx:pt>
          <cx:pt idx="96">739</cx:pt>
          <cx:pt idx="97">680</cx:pt>
          <cx:pt idx="98">660</cx:pt>
          <cx:pt idx="99">704</cx:pt>
          <cx:pt idx="100">659</cx:pt>
          <cx:pt idx="101">680</cx:pt>
          <cx:pt idx="102">696</cx:pt>
          <cx:pt idx="103">662</cx:pt>
          <cx:pt idx="104">691</cx:pt>
          <cx:pt idx="105">719</cx:pt>
          <cx:pt idx="106">698</cx:pt>
          <cx:pt idx="107">661</cx:pt>
          <cx:pt idx="108">716</cx:pt>
          <cx:pt idx="109">725</cx:pt>
          <cx:pt idx="110">665</cx:pt>
          <cx:pt idx="111">709</cx:pt>
          <cx:pt idx="112">684</cx:pt>
          <cx:pt idx="113">702</cx:pt>
          <cx:pt idx="114">710</cx:pt>
          <cx:pt idx="115">758</cx:pt>
          <cx:pt idx="116">706</cx:pt>
          <cx:pt idx="117">674</cx:pt>
          <cx:pt idx="118">731</cx:pt>
          <cx:pt idx="119">689</cx:pt>
          <cx:pt idx="120">661</cx:pt>
          <cx:pt idx="121">720</cx:pt>
          <cx:pt idx="122">684</cx:pt>
          <cx:pt idx="123">727</cx:pt>
          <cx:pt idx="124">784</cx:pt>
          <cx:pt idx="125">697</cx:pt>
          <cx:pt idx="126">697</cx:pt>
          <cx:pt idx="127">676</cx:pt>
          <cx:pt idx="128">730</cx:pt>
          <cx:pt idx="129">708</cx:pt>
          <cx:pt idx="130">868</cx:pt>
          <cx:pt idx="131">919</cx:pt>
          <cx:pt idx="132">901</cx:pt>
          <cx:pt idx="133">943</cx:pt>
          <cx:pt idx="134">905</cx:pt>
          <cx:pt idx="135">924</cx:pt>
          <cx:pt idx="136">896</cx:pt>
          <cx:pt idx="137">984</cx:pt>
          <cx:pt idx="138">1034</cx:pt>
          <cx:pt idx="139">918</cx:pt>
          <cx:pt idx="140">748</cx:pt>
          <cx:pt idx="141">814</cx:pt>
          <cx:pt idx="142">797</cx:pt>
          <cx:pt idx="143">830</cx:pt>
          <cx:pt idx="144">794</cx:pt>
          <cx:pt idx="145">794</cx:pt>
          <cx:pt idx="146">779</cx:pt>
          <cx:pt idx="147">788</cx:pt>
          <cx:pt idx="148">801</cx:pt>
          <cx:pt idx="149">820</cx:pt>
          <cx:pt idx="150">691</cx:pt>
          <cx:pt idx="151">742</cx:pt>
          <cx:pt idx="152">741</cx:pt>
          <cx:pt idx="153">708</cx:pt>
          <cx:pt idx="154">735</cx:pt>
          <cx:pt idx="155">760</cx:pt>
          <cx:pt idx="156">726</cx:pt>
          <cx:pt idx="157">727</cx:pt>
          <cx:pt idx="158">722</cx:pt>
          <cx:pt idx="159">728</cx:pt>
          <cx:pt idx="160">649</cx:pt>
          <cx:pt idx="161">715</cx:pt>
          <cx:pt idx="162">764</cx:pt>
          <cx:pt idx="163">703</cx:pt>
          <cx:pt idx="164">690</cx:pt>
          <cx:pt idx="165">717</cx:pt>
          <cx:pt idx="166">717</cx:pt>
          <cx:pt idx="167">728</cx:pt>
          <cx:pt idx="168">694</cx:pt>
          <cx:pt idx="169">693</cx:pt>
          <cx:pt idx="170">629</cx:pt>
          <cx:pt idx="171">679</cx:pt>
          <cx:pt idx="172">694</cx:pt>
          <cx:pt idx="173">690</cx:pt>
          <cx:pt idx="174">693</cx:pt>
          <cx:pt idx="175">702</cx:pt>
          <cx:pt idx="176">678</cx:pt>
          <cx:pt idx="177">681</cx:pt>
          <cx:pt idx="178">684</cx:pt>
          <cx:pt idx="179">683</cx:pt>
          <cx:pt idx="180">671</cx:pt>
          <cx:pt idx="181">676</cx:pt>
          <cx:pt idx="182">656</cx:pt>
          <cx:pt idx="183">692</cx:pt>
          <cx:pt idx="184">676</cx:pt>
          <cx:pt idx="185">676</cx:pt>
          <cx:pt idx="186">669</cx:pt>
          <cx:pt idx="187">699</cx:pt>
          <cx:pt idx="188">688</cx:pt>
          <cx:pt idx="189">680</cx:pt>
          <cx:pt idx="190">625</cx:pt>
          <cx:pt idx="191">693</cx:pt>
          <cx:pt idx="192">656</cx:pt>
          <cx:pt idx="193">699</cx:pt>
          <cx:pt idx="194">746</cx:pt>
          <cx:pt idx="195">674</cx:pt>
          <cx:pt idx="196">663</cx:pt>
          <cx:pt idx="197">688</cx:pt>
          <cx:pt idx="198">682</cx:pt>
          <cx:pt idx="199">665</cx:pt>
          <cx:pt idx="200">641</cx:pt>
          <cx:pt idx="201">661</cx:pt>
          <cx:pt idx="202">688</cx:pt>
          <cx:pt idx="203">679</cx:pt>
          <cx:pt idx="204">657</cx:pt>
          <cx:pt idx="205">683</cx:pt>
          <cx:pt idx="206">697</cx:pt>
          <cx:pt idx="207">669</cx:pt>
          <cx:pt idx="208">675</cx:pt>
          <cx:pt idx="209">672</cx:pt>
          <cx:pt idx="210">729</cx:pt>
          <cx:pt idx="211">681</cx:pt>
          <cx:pt idx="212">716</cx:pt>
          <cx:pt idx="213">770</cx:pt>
          <cx:pt idx="214">742</cx:pt>
          <cx:pt idx="215">682</cx:pt>
          <cx:pt idx="216">681</cx:pt>
          <cx:pt idx="217">672</cx:pt>
          <cx:pt idx="218">810</cx:pt>
          <cx:pt idx="219">668</cx:pt>
          <cx:pt idx="220">679</cx:pt>
          <cx:pt idx="221">665</cx:pt>
          <cx:pt idx="222">692</cx:pt>
          <cx:pt idx="223">676</cx:pt>
          <cx:pt idx="224">700</cx:pt>
          <cx:pt idx="225">684</cx:pt>
          <cx:pt idx="226">678</cx:pt>
          <cx:pt idx="227">688</cx:pt>
          <cx:pt idx="228">732</cx:pt>
          <cx:pt idx="229">662</cx:pt>
          <cx:pt idx="230">675</cx:pt>
          <cx:pt idx="231">664</cx:pt>
          <cx:pt idx="232">676</cx:pt>
          <cx:pt idx="233">674</cx:pt>
          <cx:pt idx="234">656</cx:pt>
          <cx:pt idx="235">667</cx:pt>
          <cx:pt idx="236">665</cx:pt>
          <cx:pt idx="237">688</cx:pt>
          <cx:pt idx="238">665</cx:pt>
          <cx:pt idx="239">671</cx:pt>
          <cx:pt idx="240">636</cx:pt>
          <cx:pt idx="241">676</cx:pt>
          <cx:pt idx="242">674</cx:pt>
          <cx:pt idx="243">667</cx:pt>
          <cx:pt idx="244">681</cx:pt>
          <cx:pt idx="245">659</cx:pt>
          <cx:pt idx="246">676</cx:pt>
          <cx:pt idx="247">670</cx:pt>
          <cx:pt idx="248">659</cx:pt>
          <cx:pt idx="249">688</cx:pt>
          <cx:pt idx="250">637</cx:pt>
          <cx:pt idx="251">685</cx:pt>
          <cx:pt idx="252">665</cx:pt>
          <cx:pt idx="253">669</cx:pt>
          <cx:pt idx="254">683</cx:pt>
          <cx:pt idx="255">658</cx:pt>
          <cx:pt idx="256">656</cx:pt>
          <cx:pt idx="257">711</cx:pt>
          <cx:pt idx="258">669</cx:pt>
          <cx:pt idx="259">671</cx:pt>
          <cx:pt idx="260">614</cx:pt>
          <cx:pt idx="261">658</cx:pt>
          <cx:pt idx="262">679</cx:pt>
          <cx:pt idx="263">682</cx:pt>
          <cx:pt idx="264">684</cx:pt>
          <cx:pt idx="265">676</cx:pt>
          <cx:pt idx="266">673</cx:pt>
          <cx:pt idx="267">677</cx:pt>
          <cx:pt idx="268">672</cx:pt>
          <cx:pt idx="269">666</cx:pt>
          <cx:pt idx="270">650</cx:pt>
          <cx:pt idx="271">686</cx:pt>
          <cx:pt idx="272">674</cx:pt>
          <cx:pt idx="273">670</cx:pt>
          <cx:pt idx="274">665</cx:pt>
          <cx:pt idx="275">662</cx:pt>
          <cx:pt idx="276">683</cx:pt>
          <cx:pt idx="277">665</cx:pt>
          <cx:pt idx="278">666</cx:pt>
          <cx:pt idx="279">679</cx:pt>
          <cx:pt idx="280">612</cx:pt>
          <cx:pt idx="281">664</cx:pt>
          <cx:pt idx="282">659</cx:pt>
          <cx:pt idx="283">686</cx:pt>
          <cx:pt idx="284">677</cx:pt>
          <cx:pt idx="285">657</cx:pt>
          <cx:pt idx="286">673</cx:pt>
          <cx:pt idx="287">689</cx:pt>
          <cx:pt idx="288">662</cx:pt>
          <cx:pt idx="289">668</cx:pt>
          <cx:pt idx="290">603</cx:pt>
          <cx:pt idx="291">680</cx:pt>
          <cx:pt idx="292">676</cx:pt>
          <cx:pt idx="293">669</cx:pt>
          <cx:pt idx="294">729</cx:pt>
          <cx:pt idx="295">752</cx:pt>
          <cx:pt idx="296">695</cx:pt>
          <cx:pt idx="297">682</cx:pt>
          <cx:pt idx="298">651</cx:pt>
          <cx:pt idx="299">663</cx:pt>
          <cx:pt idx="300">610</cx:pt>
          <cx:pt idx="301">659</cx:pt>
          <cx:pt idx="302">701</cx:pt>
          <cx:pt idx="303">663</cx:pt>
          <cx:pt idx="304">662</cx:pt>
          <cx:pt idx="305">682</cx:pt>
          <cx:pt idx="306">682</cx:pt>
          <cx:pt idx="307">653</cx:pt>
          <cx:pt idx="308">685</cx:pt>
          <cx:pt idx="309">698</cx:pt>
          <cx:pt idx="310">632</cx:pt>
          <cx:pt idx="311">668</cx:pt>
          <cx:pt idx="312">653</cx:pt>
          <cx:pt idx="313">678</cx:pt>
          <cx:pt idx="314">657</cx:pt>
          <cx:pt idx="315">655</cx:pt>
          <cx:pt idx="316">694</cx:pt>
          <cx:pt idx="317">663</cx:pt>
          <cx:pt idx="318">669</cx:pt>
          <cx:pt idx="319">658</cx:pt>
          <cx:pt idx="320">596</cx:pt>
          <cx:pt idx="321">685</cx:pt>
          <cx:pt idx="322">691</cx:pt>
          <cx:pt idx="323">671</cx:pt>
          <cx:pt idx="324">646</cx:pt>
          <cx:pt idx="325">671</cx:pt>
          <cx:pt idx="326">676</cx:pt>
          <cx:pt idx="327">647</cx:pt>
          <cx:pt idx="328">651</cx:pt>
          <cx:pt idx="329">701</cx:pt>
          <cx:pt idx="330">614</cx:pt>
          <cx:pt idx="331">704</cx:pt>
          <cx:pt idx="332">682</cx:pt>
          <cx:pt idx="333">719</cx:pt>
          <cx:pt idx="334">721</cx:pt>
          <cx:pt idx="335">745</cx:pt>
          <cx:pt idx="336">755</cx:pt>
          <cx:pt idx="337">692</cx:pt>
          <cx:pt idx="338">683</cx:pt>
          <cx:pt idx="339">700</cx:pt>
        </cx:lvl>
      </cx:numDim>
    </cx:data>
  </cx:chartData>
  <cx:chart>
    <cx:plotArea>
      <cx:plotAreaRegion>
        <cx:series layoutId="boxWhisker" uniqueId="{4102366D-8608-41DA-9C62-3A892548DE61}" formatIdx="2">
          <cx:tx>
            <cx:txData>
              <cx:f>Лист1!$D$1</cx:f>
              <cx:v>runtime</cx:v>
            </cx:txData>
          </cx:tx>
          <cx:dataId val="0"/>
          <cx:layoutPr>
            <cx:statistics quartileMethod="exclusive"/>
          </cx:layoutPr>
        </cx:series>
        <cx:series layoutId="boxWhisker" uniqueId="{50695750-721F-41A0-9A93-077264219DAD}" formatIdx="3">
          <cx:tx>
            <cx:txData>
              <cx:f>Лист1!$E$1</cx:f>
              <cx:v>compile</cx:v>
            </cx:txData>
          </cx:tx>
          <cx:dataId val="1"/>
          <cx:layoutPr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  <cx:legend pos="b" align="ctr" overlay="0"/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Лист1!$A$2:$A$111</cx:f>
        <cx:lvl ptCount="110">
          <cx:pt idx="0">1</cx:pt>
          <cx:pt idx="1">1</cx:pt>
          <cx:pt idx="2">1</cx:pt>
          <cx:pt idx="3">1</cx:pt>
          <cx:pt idx="4">1</cx:pt>
          <cx:pt idx="5">1</cx:pt>
          <cx:pt idx="6">1</cx:pt>
          <cx:pt idx="7">1</cx:pt>
          <cx:pt idx="8">1</cx:pt>
          <cx:pt idx="9">1</cx:pt>
          <cx:pt idx="10">2</cx:pt>
          <cx:pt idx="11">2</cx:pt>
          <cx:pt idx="12">2</cx:pt>
          <cx:pt idx="13">2</cx:pt>
          <cx:pt idx="14">2</cx:pt>
          <cx:pt idx="15">2</cx:pt>
          <cx:pt idx="16">2</cx:pt>
          <cx:pt idx="17">2</cx:pt>
          <cx:pt idx="18">2</cx:pt>
          <cx:pt idx="19">2</cx:pt>
          <cx:pt idx="20">3</cx:pt>
          <cx:pt idx="21">3</cx:pt>
          <cx:pt idx="22">3</cx:pt>
          <cx:pt idx="23">3</cx:pt>
          <cx:pt idx="24">3</cx:pt>
          <cx:pt idx="25">3</cx:pt>
          <cx:pt idx="26">3</cx:pt>
          <cx:pt idx="27">3</cx:pt>
          <cx:pt idx="28">3</cx:pt>
          <cx:pt idx="29">3</cx:pt>
          <cx:pt idx="30">4</cx:pt>
          <cx:pt idx="31">4</cx:pt>
          <cx:pt idx="32">4</cx:pt>
          <cx:pt idx="33">4</cx:pt>
          <cx:pt idx="34">4</cx:pt>
          <cx:pt idx="35">4</cx:pt>
          <cx:pt idx="36">4</cx:pt>
          <cx:pt idx="37">4</cx:pt>
          <cx:pt idx="38">4</cx:pt>
          <cx:pt idx="39">4</cx:pt>
          <cx:pt idx="40">5</cx:pt>
          <cx:pt idx="41">5</cx:pt>
          <cx:pt idx="42">5</cx:pt>
          <cx:pt idx="43">5</cx:pt>
          <cx:pt idx="44">5</cx:pt>
          <cx:pt idx="45">5</cx:pt>
          <cx:pt idx="46">5</cx:pt>
          <cx:pt idx="47">5</cx:pt>
          <cx:pt idx="48">5</cx:pt>
          <cx:pt idx="49">5</cx:pt>
          <cx:pt idx="50">6</cx:pt>
          <cx:pt idx="51">6</cx:pt>
          <cx:pt idx="52">6</cx:pt>
          <cx:pt idx="53">6</cx:pt>
          <cx:pt idx="54">6</cx:pt>
          <cx:pt idx="55">6</cx:pt>
          <cx:pt idx="56">6</cx:pt>
          <cx:pt idx="57">6</cx:pt>
          <cx:pt idx="58">6</cx:pt>
          <cx:pt idx="59">6</cx:pt>
          <cx:pt idx="60">7</cx:pt>
          <cx:pt idx="61">7</cx:pt>
          <cx:pt idx="62">7</cx:pt>
          <cx:pt idx="63">7</cx:pt>
          <cx:pt idx="64">7</cx:pt>
          <cx:pt idx="65">7</cx:pt>
          <cx:pt idx="66">7</cx:pt>
          <cx:pt idx="67">7</cx:pt>
          <cx:pt idx="68">7</cx:pt>
          <cx:pt idx="69">7</cx:pt>
          <cx:pt idx="70">8</cx:pt>
          <cx:pt idx="71">8</cx:pt>
          <cx:pt idx="72">8</cx:pt>
          <cx:pt idx="73">8</cx:pt>
          <cx:pt idx="74">8</cx:pt>
          <cx:pt idx="75">8</cx:pt>
          <cx:pt idx="76">8</cx:pt>
          <cx:pt idx="77">8</cx:pt>
          <cx:pt idx="78">8</cx:pt>
          <cx:pt idx="79">8</cx:pt>
          <cx:pt idx="80">9</cx:pt>
          <cx:pt idx="81">9</cx:pt>
          <cx:pt idx="82">9</cx:pt>
          <cx:pt idx="83">9</cx:pt>
          <cx:pt idx="84">9</cx:pt>
          <cx:pt idx="85">9</cx:pt>
          <cx:pt idx="86">9</cx:pt>
          <cx:pt idx="87">9</cx:pt>
          <cx:pt idx="88">9</cx:pt>
          <cx:pt idx="89">9</cx:pt>
          <cx:pt idx="90">10</cx:pt>
          <cx:pt idx="91">10</cx:pt>
          <cx:pt idx="92">10</cx:pt>
          <cx:pt idx="93">10</cx:pt>
          <cx:pt idx="94">10</cx:pt>
          <cx:pt idx="95">10</cx:pt>
          <cx:pt idx="96">10</cx:pt>
          <cx:pt idx="97">10</cx:pt>
          <cx:pt idx="98">10</cx:pt>
          <cx:pt idx="99">10</cx:pt>
          <cx:pt idx="100">11</cx:pt>
          <cx:pt idx="101">11</cx:pt>
          <cx:pt idx="102">11</cx:pt>
          <cx:pt idx="103">11</cx:pt>
          <cx:pt idx="104">11</cx:pt>
          <cx:pt idx="105">11</cx:pt>
          <cx:pt idx="106">11</cx:pt>
          <cx:pt idx="107">11</cx:pt>
          <cx:pt idx="108">11</cx:pt>
          <cx:pt idx="109">11</cx:pt>
        </cx:lvl>
      </cx:strDim>
      <cx:numDim type="val">
        <cx:f>Лист1!$D$2:$D$111</cx:f>
        <cx:lvl ptCount="110" formatCode="Основной">
          <cx:pt idx="0">2450</cx:pt>
          <cx:pt idx="1">2436</cx:pt>
          <cx:pt idx="2">2440</cx:pt>
          <cx:pt idx="3">2465</cx:pt>
          <cx:pt idx="4">2434</cx:pt>
          <cx:pt idx="5">2478</cx:pt>
          <cx:pt idx="6">2424</cx:pt>
          <cx:pt idx="7">2427</cx:pt>
          <cx:pt idx="8">2444</cx:pt>
          <cx:pt idx="9">2464</cx:pt>
          <cx:pt idx="10">1277</cx:pt>
          <cx:pt idx="11">1279</cx:pt>
          <cx:pt idx="12">1273</cx:pt>
          <cx:pt idx="13">1287</cx:pt>
          <cx:pt idx="14">1304</cx:pt>
          <cx:pt idx="15">1361</cx:pt>
          <cx:pt idx="16">1292</cx:pt>
          <cx:pt idx="17">1283</cx:pt>
          <cx:pt idx="18">1342</cx:pt>
          <cx:pt idx="19">1334</cx:pt>
          <cx:pt idx="20">1096</cx:pt>
          <cx:pt idx="21">1114</cx:pt>
          <cx:pt idx="22">1116</cx:pt>
          <cx:pt idx="23">1102</cx:pt>
          <cx:pt idx="24">1118</cx:pt>
          <cx:pt idx="25">1139</cx:pt>
          <cx:pt idx="26">1276</cx:pt>
          <cx:pt idx="27">1111</cx:pt>
          <cx:pt idx="28">1119</cx:pt>
          <cx:pt idx="29">1127</cx:pt>
          <cx:pt idx="30">983</cx:pt>
          <cx:pt idx="31">963</cx:pt>
          <cx:pt idx="32">968</cx:pt>
          <cx:pt idx="33">964</cx:pt>
          <cx:pt idx="34">977</cx:pt>
          <cx:pt idx="35">976</cx:pt>
          <cx:pt idx="36">982</cx:pt>
          <cx:pt idx="37">950</cx:pt>
          <cx:pt idx="38">995</cx:pt>
          <cx:pt idx="39">1016</cx:pt>
          <cx:pt idx="40">873</cx:pt>
          <cx:pt idx="41">865</cx:pt>
          <cx:pt idx="42">883</cx:pt>
          <cx:pt idx="43">906</cx:pt>
          <cx:pt idx="44">870</cx:pt>
          <cx:pt idx="45">892</cx:pt>
          <cx:pt idx="46">871</cx:pt>
          <cx:pt idx="47">872</cx:pt>
          <cx:pt idx="48">862</cx:pt>
          <cx:pt idx="49">876</cx:pt>
          <cx:pt idx="50">783</cx:pt>
          <cx:pt idx="51">813</cx:pt>
          <cx:pt idx="52">802</cx:pt>
          <cx:pt idx="53">800</cx:pt>
          <cx:pt idx="54">798</cx:pt>
          <cx:pt idx="55">803</cx:pt>
          <cx:pt idx="56">902</cx:pt>
          <cx:pt idx="57">843</cx:pt>
          <cx:pt idx="58">809</cx:pt>
          <cx:pt idx="59">795</cx:pt>
          <cx:pt idx="60">759</cx:pt>
          <cx:pt idx="61">784</cx:pt>
          <cx:pt idx="62">806</cx:pt>
          <cx:pt idx="63">815</cx:pt>
          <cx:pt idx="64">800</cx:pt>
          <cx:pt idx="65">791</cx:pt>
          <cx:pt idx="66">754</cx:pt>
          <cx:pt idx="67">746</cx:pt>
          <cx:pt idx="68">802</cx:pt>
          <cx:pt idx="69">756</cx:pt>
          <cx:pt idx="70">778</cx:pt>
          <cx:pt idx="71">714</cx:pt>
          <cx:pt idx="72">688</cx:pt>
          <cx:pt idx="73">737</cx:pt>
          <cx:pt idx="74">745</cx:pt>
          <cx:pt idx="75">754</cx:pt>
          <cx:pt idx="76">701</cx:pt>
          <cx:pt idx="77">711</cx:pt>
          <cx:pt idx="78">737</cx:pt>
          <cx:pt idx="79">736</cx:pt>
          <cx:pt idx="80">766</cx:pt>
          <cx:pt idx="81">734</cx:pt>
          <cx:pt idx="82">702</cx:pt>
          <cx:pt idx="83">728</cx:pt>
          <cx:pt idx="84">711</cx:pt>
          <cx:pt idx="85">726</cx:pt>
          <cx:pt idx="86">715</cx:pt>
          <cx:pt idx="87">740</cx:pt>
          <cx:pt idx="88">738</cx:pt>
          <cx:pt idx="89">718</cx:pt>
          <cx:pt idx="90">737</cx:pt>
          <cx:pt idx="91">711</cx:pt>
          <cx:pt idx="92">706</cx:pt>
          <cx:pt idx="93">765</cx:pt>
          <cx:pt idx="94">730</cx:pt>
          <cx:pt idx="95">735</cx:pt>
          <cx:pt idx="96">766</cx:pt>
          <cx:pt idx="97">804</cx:pt>
          <cx:pt idx="98">799</cx:pt>
          <cx:pt idx="99">745</cx:pt>
          <cx:pt idx="100">735</cx:pt>
          <cx:pt idx="101">719</cx:pt>
          <cx:pt idx="102">734</cx:pt>
          <cx:pt idx="103">762</cx:pt>
          <cx:pt idx="104">710</cx:pt>
          <cx:pt idx="105">766</cx:pt>
          <cx:pt idx="106">741</cx:pt>
          <cx:pt idx="107">756</cx:pt>
          <cx:pt idx="108">721</cx:pt>
          <cx:pt idx="109">731</cx:pt>
        </cx:lvl>
      </cx:numDim>
    </cx:data>
    <cx:data id="1">
      <cx:strDim type="cat">
        <cx:f>Лист1!$A$2:$A$111</cx:f>
        <cx:lvl ptCount="110">
          <cx:pt idx="0">1</cx:pt>
          <cx:pt idx="1">1</cx:pt>
          <cx:pt idx="2">1</cx:pt>
          <cx:pt idx="3">1</cx:pt>
          <cx:pt idx="4">1</cx:pt>
          <cx:pt idx="5">1</cx:pt>
          <cx:pt idx="6">1</cx:pt>
          <cx:pt idx="7">1</cx:pt>
          <cx:pt idx="8">1</cx:pt>
          <cx:pt idx="9">1</cx:pt>
          <cx:pt idx="10">2</cx:pt>
          <cx:pt idx="11">2</cx:pt>
          <cx:pt idx="12">2</cx:pt>
          <cx:pt idx="13">2</cx:pt>
          <cx:pt idx="14">2</cx:pt>
          <cx:pt idx="15">2</cx:pt>
          <cx:pt idx="16">2</cx:pt>
          <cx:pt idx="17">2</cx:pt>
          <cx:pt idx="18">2</cx:pt>
          <cx:pt idx="19">2</cx:pt>
          <cx:pt idx="20">3</cx:pt>
          <cx:pt idx="21">3</cx:pt>
          <cx:pt idx="22">3</cx:pt>
          <cx:pt idx="23">3</cx:pt>
          <cx:pt idx="24">3</cx:pt>
          <cx:pt idx="25">3</cx:pt>
          <cx:pt idx="26">3</cx:pt>
          <cx:pt idx="27">3</cx:pt>
          <cx:pt idx="28">3</cx:pt>
          <cx:pt idx="29">3</cx:pt>
          <cx:pt idx="30">4</cx:pt>
          <cx:pt idx="31">4</cx:pt>
          <cx:pt idx="32">4</cx:pt>
          <cx:pt idx="33">4</cx:pt>
          <cx:pt idx="34">4</cx:pt>
          <cx:pt idx="35">4</cx:pt>
          <cx:pt idx="36">4</cx:pt>
          <cx:pt idx="37">4</cx:pt>
          <cx:pt idx="38">4</cx:pt>
          <cx:pt idx="39">4</cx:pt>
          <cx:pt idx="40">5</cx:pt>
          <cx:pt idx="41">5</cx:pt>
          <cx:pt idx="42">5</cx:pt>
          <cx:pt idx="43">5</cx:pt>
          <cx:pt idx="44">5</cx:pt>
          <cx:pt idx="45">5</cx:pt>
          <cx:pt idx="46">5</cx:pt>
          <cx:pt idx="47">5</cx:pt>
          <cx:pt idx="48">5</cx:pt>
          <cx:pt idx="49">5</cx:pt>
          <cx:pt idx="50">6</cx:pt>
          <cx:pt idx="51">6</cx:pt>
          <cx:pt idx="52">6</cx:pt>
          <cx:pt idx="53">6</cx:pt>
          <cx:pt idx="54">6</cx:pt>
          <cx:pt idx="55">6</cx:pt>
          <cx:pt idx="56">6</cx:pt>
          <cx:pt idx="57">6</cx:pt>
          <cx:pt idx="58">6</cx:pt>
          <cx:pt idx="59">6</cx:pt>
          <cx:pt idx="60">7</cx:pt>
          <cx:pt idx="61">7</cx:pt>
          <cx:pt idx="62">7</cx:pt>
          <cx:pt idx="63">7</cx:pt>
          <cx:pt idx="64">7</cx:pt>
          <cx:pt idx="65">7</cx:pt>
          <cx:pt idx="66">7</cx:pt>
          <cx:pt idx="67">7</cx:pt>
          <cx:pt idx="68">7</cx:pt>
          <cx:pt idx="69">7</cx:pt>
          <cx:pt idx="70">8</cx:pt>
          <cx:pt idx="71">8</cx:pt>
          <cx:pt idx="72">8</cx:pt>
          <cx:pt idx="73">8</cx:pt>
          <cx:pt idx="74">8</cx:pt>
          <cx:pt idx="75">8</cx:pt>
          <cx:pt idx="76">8</cx:pt>
          <cx:pt idx="77">8</cx:pt>
          <cx:pt idx="78">8</cx:pt>
          <cx:pt idx="79">8</cx:pt>
          <cx:pt idx="80">9</cx:pt>
          <cx:pt idx="81">9</cx:pt>
          <cx:pt idx="82">9</cx:pt>
          <cx:pt idx="83">9</cx:pt>
          <cx:pt idx="84">9</cx:pt>
          <cx:pt idx="85">9</cx:pt>
          <cx:pt idx="86">9</cx:pt>
          <cx:pt idx="87">9</cx:pt>
          <cx:pt idx="88">9</cx:pt>
          <cx:pt idx="89">9</cx:pt>
          <cx:pt idx="90">10</cx:pt>
          <cx:pt idx="91">10</cx:pt>
          <cx:pt idx="92">10</cx:pt>
          <cx:pt idx="93">10</cx:pt>
          <cx:pt idx="94">10</cx:pt>
          <cx:pt idx="95">10</cx:pt>
          <cx:pt idx="96">10</cx:pt>
          <cx:pt idx="97">10</cx:pt>
          <cx:pt idx="98">10</cx:pt>
          <cx:pt idx="99">10</cx:pt>
          <cx:pt idx="100">11</cx:pt>
          <cx:pt idx="101">11</cx:pt>
          <cx:pt idx="102">11</cx:pt>
          <cx:pt idx="103">11</cx:pt>
          <cx:pt idx="104">11</cx:pt>
          <cx:pt idx="105">11</cx:pt>
          <cx:pt idx="106">11</cx:pt>
          <cx:pt idx="107">11</cx:pt>
          <cx:pt idx="108">11</cx:pt>
          <cx:pt idx="109">11</cx:pt>
        </cx:lvl>
      </cx:strDim>
      <cx:numDim type="val">
        <cx:f>Лист1!$E$2:$E$111</cx:f>
        <cx:lvl ptCount="110" formatCode="Основной">
          <cx:pt idx="0">2576</cx:pt>
          <cx:pt idx="1">2449</cx:pt>
          <cx:pt idx="2">2553</cx:pt>
          <cx:pt idx="3">2440</cx:pt>
          <cx:pt idx="4">2457</cx:pt>
          <cx:pt idx="5">2529</cx:pt>
          <cx:pt idx="6">2448</cx:pt>
          <cx:pt idx="7">2426</cx:pt>
          <cx:pt idx="8">2428</cx:pt>
          <cx:pt idx="9">2462</cx:pt>
          <cx:pt idx="10">1357</cx:pt>
          <cx:pt idx="11">1329</cx:pt>
          <cx:pt idx="12">1301</cx:pt>
          <cx:pt idx="13">1312</cx:pt>
          <cx:pt idx="14">1300</cx:pt>
          <cx:pt idx="15">1278</cx:pt>
          <cx:pt idx="16">1317</cx:pt>
          <cx:pt idx="17">1300</cx:pt>
          <cx:pt idx="18">1276</cx:pt>
          <cx:pt idx="19">1356</cx:pt>
          <cx:pt idx="20">1087</cx:pt>
          <cx:pt idx="21">1134</cx:pt>
          <cx:pt idx="22">1135</cx:pt>
          <cx:pt idx="23">1123</cx:pt>
          <cx:pt idx="24">1132</cx:pt>
          <cx:pt idx="25">1094</cx:pt>
          <cx:pt idx="26">1133</cx:pt>
          <cx:pt idx="27">1098</cx:pt>
          <cx:pt idx="28">1099</cx:pt>
          <cx:pt idx="29">1095</cx:pt>
          <cx:pt idx="30">949</cx:pt>
          <cx:pt idx="31">985</cx:pt>
          <cx:pt idx="32">946</cx:pt>
          <cx:pt idx="33">991</cx:pt>
          <cx:pt idx="34">951</cx:pt>
          <cx:pt idx="35">1024</cx:pt>
          <cx:pt idx="36">977</cx:pt>
          <cx:pt idx="37">971</cx:pt>
          <cx:pt idx="38">945</cx:pt>
          <cx:pt idx="39">973</cx:pt>
          <cx:pt idx="40">862</cx:pt>
          <cx:pt idx="41">884</cx:pt>
          <cx:pt idx="42">855</cx:pt>
          <cx:pt idx="43">873</cx:pt>
          <cx:pt idx="44">849</cx:pt>
          <cx:pt idx="45">867</cx:pt>
          <cx:pt idx="46">953</cx:pt>
          <cx:pt idx="47">943</cx:pt>
          <cx:pt idx="48">874</cx:pt>
          <cx:pt idx="49">857</cx:pt>
          <cx:pt idx="50">814</cx:pt>
          <cx:pt idx="51">798</cx:pt>
          <cx:pt idx="52">824</cx:pt>
          <cx:pt idx="53">799</cx:pt>
          <cx:pt idx="54">796</cx:pt>
          <cx:pt idx="55">793</cx:pt>
          <cx:pt idx="56">798</cx:pt>
          <cx:pt idx="57">821</cx:pt>
          <cx:pt idx="58">858</cx:pt>
          <cx:pt idx="59">829</cx:pt>
          <cx:pt idx="60">762</cx:pt>
          <cx:pt idx="61">780</cx:pt>
          <cx:pt idx="62">757</cx:pt>
          <cx:pt idx="63">820</cx:pt>
          <cx:pt idx="64">763</cx:pt>
          <cx:pt idx="65">769</cx:pt>
          <cx:pt idx="66">768</cx:pt>
          <cx:pt idx="67">764</cx:pt>
          <cx:pt idx="68">754</cx:pt>
          <cx:pt idx="69">776</cx:pt>
          <cx:pt idx="70">732</cx:pt>
          <cx:pt idx="71">727</cx:pt>
          <cx:pt idx="72">713</cx:pt>
          <cx:pt idx="73">718</cx:pt>
          <cx:pt idx="74">695</cx:pt>
          <cx:pt idx="75">734</cx:pt>
          <cx:pt idx="76">729</cx:pt>
          <cx:pt idx="77">714</cx:pt>
          <cx:pt idx="78">712</cx:pt>
          <cx:pt idx="79">714</cx:pt>
          <cx:pt idx="80">726</cx:pt>
          <cx:pt idx="81">747</cx:pt>
          <cx:pt idx="82">730</cx:pt>
          <cx:pt idx="83">726</cx:pt>
          <cx:pt idx="84">734</cx:pt>
          <cx:pt idx="85">717</cx:pt>
          <cx:pt idx="86">730</cx:pt>
          <cx:pt idx="87">723</cx:pt>
          <cx:pt idx="88">744</cx:pt>
          <cx:pt idx="89">710</cx:pt>
          <cx:pt idx="90">732</cx:pt>
          <cx:pt idx="91">739</cx:pt>
          <cx:pt idx="92">715</cx:pt>
          <cx:pt idx="93">728</cx:pt>
          <cx:pt idx="94">854</cx:pt>
          <cx:pt idx="95">733</cx:pt>
          <cx:pt idx="96">778</cx:pt>
          <cx:pt idx="97">793</cx:pt>
          <cx:pt idx="98">761</cx:pt>
          <cx:pt idx="99">729</cx:pt>
          <cx:pt idx="100">743</cx:pt>
          <cx:pt idx="101">744</cx:pt>
          <cx:pt idx="102">753</cx:pt>
          <cx:pt idx="103">740</cx:pt>
          <cx:pt idx="104">723</cx:pt>
          <cx:pt idx="105">722</cx:pt>
          <cx:pt idx="106">774</cx:pt>
          <cx:pt idx="107">727</cx:pt>
          <cx:pt idx="108">750</cx:pt>
          <cx:pt idx="109">725</cx:pt>
        </cx:lvl>
      </cx:numDim>
    </cx:data>
  </cx:chartData>
  <cx:chart>
    <cx:plotArea>
      <cx:plotAreaRegion>
        <cx:series layoutId="boxWhisker" uniqueId="{39D9A6D8-5E79-4C2E-962A-8231F8A1F405}" formatIdx="2">
          <cx:tx>
            <cx:txData>
              <cx:f>Лист1!$D$1</cx:f>
              <cx:v>runtime</cx:v>
            </cx:txData>
          </cx:tx>
          <cx:dataId val="0"/>
          <cx:layoutPr>
            <cx:statistics quartileMethod="exclusive"/>
          </cx:layoutPr>
        </cx:series>
        <cx:series layoutId="boxWhisker" uniqueId="{3825E522-2E9C-448C-A406-095B4EFC1C54}" formatIdx="3">
          <cx:tx>
            <cx:txData>
              <cx:f>Лист1!$E$1</cx:f>
              <cx:v>compile</cx:v>
            </cx:txData>
          </cx:tx>
          <cx:dataId val="1"/>
          <cx:layoutPr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  <cx:legend pos="b" align="ctr" overlay="0"/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Лист1!$A$2:$A$21</cx:f>
        <cx:lvl ptCount="20">
          <cx:pt idx="0">with</cx:pt>
          <cx:pt idx="1">with</cx:pt>
          <cx:pt idx="2">with</cx:pt>
          <cx:pt idx="3">with</cx:pt>
          <cx:pt idx="4">with</cx:pt>
          <cx:pt idx="5">with</cx:pt>
          <cx:pt idx="6">with</cx:pt>
          <cx:pt idx="7">with</cx:pt>
          <cx:pt idx="8">with</cx:pt>
          <cx:pt idx="9">with</cx:pt>
          <cx:pt idx="10">without</cx:pt>
          <cx:pt idx="11">without</cx:pt>
          <cx:pt idx="12">without</cx:pt>
          <cx:pt idx="13">without</cx:pt>
          <cx:pt idx="14">without</cx:pt>
          <cx:pt idx="15">without</cx:pt>
          <cx:pt idx="16">without</cx:pt>
          <cx:pt idx="17">without</cx:pt>
          <cx:pt idx="18">without</cx:pt>
          <cx:pt idx="19">without</cx:pt>
        </cx:lvl>
      </cx:strDim>
      <cx:numDim type="val">
        <cx:f>Лист1!$B$2:$B$21</cx:f>
        <cx:lvl ptCount="20" formatCode="Основной">
          <cx:pt idx="0">2415</cx:pt>
          <cx:pt idx="1">2409</cx:pt>
          <cx:pt idx="2">2404</cx:pt>
          <cx:pt idx="3">2396</cx:pt>
          <cx:pt idx="4">2520</cx:pt>
          <cx:pt idx="5">2437</cx:pt>
          <cx:pt idx="6">2410</cx:pt>
          <cx:pt idx="7">2493</cx:pt>
          <cx:pt idx="8">2402</cx:pt>
          <cx:pt idx="9">2458</cx:pt>
          <cx:pt idx="10">2207</cx:pt>
          <cx:pt idx="11">2108</cx:pt>
          <cx:pt idx="12">2090</cx:pt>
          <cx:pt idx="13">2107</cx:pt>
          <cx:pt idx="14">2102</cx:pt>
          <cx:pt idx="15">2090</cx:pt>
          <cx:pt idx="16">2096</cx:pt>
          <cx:pt idx="17">2092</cx:pt>
          <cx:pt idx="18">2119</cx:pt>
          <cx:pt idx="19">2093</cx:pt>
        </cx:lvl>
      </cx:numDim>
    </cx:data>
  </cx:chartData>
  <cx:chart>
    <cx:plotArea>
      <cx:plotAreaRegion>
        <cx:series layoutId="boxWhisker" uniqueId="{17B77B2C-46FD-4031-8AF0-E8246D07B1A7}">
          <cx:tx>
            <cx:txData>
              <cx:f>Лист1!$B$1</cx:f>
              <cx:v>test_res</cx:v>
            </cx:txData>
          </cx:tx>
          <cx:dataId val="0"/>
          <cx:layoutPr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89B10-D767-439D-8621-834E5A0A4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АрхЭВМ Шаблон.dotx</Template>
  <TotalTime>361</TotalTime>
  <Pages>13</Pages>
  <Words>1989</Words>
  <Characters>11339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Alzhanov</dc:creator>
  <cp:keywords/>
  <dc:description/>
  <cp:lastModifiedBy>Maxim Alzhanov</cp:lastModifiedBy>
  <cp:revision>36</cp:revision>
  <dcterms:created xsi:type="dcterms:W3CDTF">2020-12-25T15:27:00Z</dcterms:created>
  <dcterms:modified xsi:type="dcterms:W3CDTF">2020-12-25T21:35:00Z</dcterms:modified>
</cp:coreProperties>
</file>